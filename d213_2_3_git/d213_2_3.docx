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EAC2" w14:textId="377B33D5" w:rsidR="004D6B86" w:rsidRPr="00ED33AB" w:rsidRDefault="00460D8A" w:rsidP="00ED33AB">
      <w:pPr>
        <w:pStyle w:val="Title"/>
      </w:pPr>
      <w:r w:rsidRPr="00ED33AB">
        <w:t>Sentiment</w:t>
      </w:r>
      <w:r w:rsidR="00472150" w:rsidRPr="00ED33AB">
        <w:t xml:space="preserve"> Analysis</w:t>
      </w:r>
      <w:r w:rsidR="00A34DDD" w:rsidRPr="00ED33AB">
        <w:t xml:space="preserve"> of </w:t>
      </w:r>
      <w:r w:rsidRPr="00ED33AB">
        <w:t>UCI Data</w:t>
      </w:r>
    </w:p>
    <w:p w14:paraId="0D23DF2F" w14:textId="77777777" w:rsidR="004D6B86" w:rsidRDefault="00271404">
      <w:pPr>
        <w:pStyle w:val="Title2"/>
      </w:pPr>
      <w:r>
        <w:t>Mike Mattinson</w:t>
      </w:r>
    </w:p>
    <w:p w14:paraId="3435C539" w14:textId="7169C45F" w:rsidR="004D6B86" w:rsidRDefault="006D264B">
      <w:pPr>
        <w:pStyle w:val="Title2"/>
      </w:pPr>
      <w:r w:rsidRPr="006D264B">
        <w:t>Western Governors University</w:t>
      </w:r>
    </w:p>
    <w:p w14:paraId="33B36608" w14:textId="4655C236" w:rsidR="00E6518B" w:rsidRDefault="000278D7">
      <w:pPr>
        <w:pStyle w:val="Title2"/>
      </w:pPr>
      <w:r>
        <w:t xml:space="preserve">Advanced </w:t>
      </w:r>
      <w:r w:rsidR="00FB64DB">
        <w:t xml:space="preserve">Data </w:t>
      </w:r>
      <w:r>
        <w:t>Analytics</w:t>
      </w:r>
      <w:r w:rsidR="00545390">
        <w:t xml:space="preserve"> – D213</w:t>
      </w:r>
    </w:p>
    <w:p w14:paraId="0DDBE990" w14:textId="6F75E97C" w:rsidR="00271404" w:rsidRDefault="00E6518B">
      <w:pPr>
        <w:pStyle w:val="Title2"/>
      </w:pPr>
      <w:r>
        <w:t xml:space="preserve">Task </w:t>
      </w:r>
      <w:r w:rsidR="00460D8A">
        <w:t>2</w:t>
      </w:r>
      <w:r>
        <w:t xml:space="preserve">: </w:t>
      </w:r>
      <w:r w:rsidR="00460D8A">
        <w:t>Sentiment</w:t>
      </w:r>
      <w:r w:rsidR="00472150">
        <w:t xml:space="preserve"> Analysis</w:t>
      </w:r>
    </w:p>
    <w:p w14:paraId="489BE239" w14:textId="39425F1E" w:rsidR="00271404" w:rsidRDefault="00271404">
      <w:pPr>
        <w:pStyle w:val="Title2"/>
      </w:pPr>
      <w:r>
        <w:t xml:space="preserve">Dr. </w:t>
      </w:r>
      <w:r w:rsidR="00774C74" w:rsidRPr="00774C74">
        <w:t xml:space="preserve">Festus </w:t>
      </w:r>
      <w:proofErr w:type="spellStart"/>
      <w:r w:rsidR="00774C74" w:rsidRPr="00774C74">
        <w:t>Elleh</w:t>
      </w:r>
      <w:proofErr w:type="spellEnd"/>
    </w:p>
    <w:p w14:paraId="3126D9EA" w14:textId="68F32745" w:rsidR="00FB64DB" w:rsidRDefault="009F4FAD" w:rsidP="009F4FAD">
      <w:pPr>
        <w:pStyle w:val="Title2"/>
      </w:pPr>
      <w:r>
        <w:fldChar w:fldCharType="begin"/>
      </w:r>
      <w:r>
        <w:instrText xml:space="preserve"> DATE \@ "MMMM d, yyyy" </w:instrText>
      </w:r>
      <w:r>
        <w:fldChar w:fldCharType="separate"/>
      </w:r>
      <w:r w:rsidR="00AB7C8C">
        <w:rPr>
          <w:noProof/>
        </w:rPr>
        <w:t>September 7, 2022</w:t>
      </w:r>
      <w:r>
        <w:fldChar w:fldCharType="end"/>
      </w:r>
    </w:p>
    <w:p w14:paraId="02FADDA1" w14:textId="6D150BF4" w:rsidR="00630AA2" w:rsidRDefault="00630AA2" w:rsidP="009F4FAD">
      <w:pPr>
        <w:pStyle w:val="Title2"/>
      </w:pPr>
    </w:p>
    <w:p w14:paraId="5B787EC3" w14:textId="4FBA7C7D" w:rsidR="00630AA2" w:rsidRDefault="00630AA2" w:rsidP="009F4FAD">
      <w:pPr>
        <w:pStyle w:val="Title2"/>
      </w:pPr>
      <w:r>
        <w:t xml:space="preserve">Revision </w:t>
      </w:r>
      <w:r w:rsidR="00C57D9D">
        <w:t>3</w:t>
      </w:r>
    </w:p>
    <w:p w14:paraId="088D6823" w14:textId="1CE8063B" w:rsidR="00AB4208" w:rsidRDefault="00AB4208" w:rsidP="009F4FAD">
      <w:pPr>
        <w:pStyle w:val="Title2"/>
      </w:pPr>
    </w:p>
    <w:p w14:paraId="0C43CBDF" w14:textId="1FF0D399" w:rsidR="00AB4208" w:rsidRDefault="00AB4208" w:rsidP="009F4FAD">
      <w:pPr>
        <w:pStyle w:val="Title2"/>
      </w:pPr>
    </w:p>
    <w:p w14:paraId="7939C495" w14:textId="1E8BEDB6" w:rsidR="00C909B2" w:rsidRDefault="00B14525">
      <w:pPr>
        <w:pStyle w:val="TOC1"/>
        <w:rPr>
          <w:b w:val="0"/>
          <w:noProof/>
          <w:color w:val="auto"/>
          <w:sz w:val="22"/>
          <w:szCs w:val="22"/>
          <w:lang w:eastAsia="en-US"/>
        </w:rPr>
      </w:pPr>
      <w:r>
        <w:rPr>
          <w:sz w:val="16"/>
        </w:rPr>
        <w:fldChar w:fldCharType="begin"/>
      </w:r>
      <w:r>
        <w:rPr>
          <w:sz w:val="16"/>
        </w:rPr>
        <w:instrText xml:space="preserve"> TOC \o "1-1" \h \z \u </w:instrText>
      </w:r>
      <w:r>
        <w:rPr>
          <w:sz w:val="16"/>
        </w:rPr>
        <w:fldChar w:fldCharType="separate"/>
      </w:r>
      <w:hyperlink w:anchor="_Toc113448340" w:history="1">
        <w:r w:rsidR="00C909B2" w:rsidRPr="000C1D6C">
          <w:rPr>
            <w:rStyle w:val="Hyperlink"/>
            <w:noProof/>
          </w:rPr>
          <w:t>Abstract</w:t>
        </w:r>
        <w:r w:rsidR="00C909B2">
          <w:rPr>
            <w:noProof/>
            <w:webHidden/>
          </w:rPr>
          <w:tab/>
        </w:r>
        <w:r w:rsidR="00C909B2">
          <w:rPr>
            <w:noProof/>
            <w:webHidden/>
          </w:rPr>
          <w:fldChar w:fldCharType="begin"/>
        </w:r>
        <w:r w:rsidR="00C909B2">
          <w:rPr>
            <w:noProof/>
            <w:webHidden/>
          </w:rPr>
          <w:instrText xml:space="preserve"> PAGEREF _Toc113448340 \h </w:instrText>
        </w:r>
        <w:r w:rsidR="00C909B2">
          <w:rPr>
            <w:noProof/>
            <w:webHidden/>
          </w:rPr>
        </w:r>
        <w:r w:rsidR="00C909B2">
          <w:rPr>
            <w:noProof/>
            <w:webHidden/>
          </w:rPr>
          <w:fldChar w:fldCharType="separate"/>
        </w:r>
        <w:r w:rsidR="00C909B2">
          <w:rPr>
            <w:noProof/>
            <w:webHidden/>
          </w:rPr>
          <w:t>2</w:t>
        </w:r>
        <w:r w:rsidR="00C909B2">
          <w:rPr>
            <w:noProof/>
            <w:webHidden/>
          </w:rPr>
          <w:fldChar w:fldCharType="end"/>
        </w:r>
      </w:hyperlink>
    </w:p>
    <w:p w14:paraId="38378C74" w14:textId="6BAACEC2" w:rsidR="00C909B2" w:rsidRDefault="00C909B2">
      <w:pPr>
        <w:pStyle w:val="TOC1"/>
        <w:tabs>
          <w:tab w:val="left" w:pos="2158"/>
        </w:tabs>
        <w:rPr>
          <w:b w:val="0"/>
          <w:noProof/>
          <w:color w:val="auto"/>
          <w:sz w:val="22"/>
          <w:szCs w:val="22"/>
          <w:lang w:eastAsia="en-US"/>
        </w:rPr>
      </w:pPr>
      <w:hyperlink w:anchor="_Toc113448341" w:history="1">
        <w:r w:rsidRPr="000C1D6C">
          <w:rPr>
            <w:rStyle w:val="Hyperlink"/>
            <w:noProof/>
          </w:rPr>
          <w:t>Part I.</w:t>
        </w:r>
        <w:r>
          <w:rPr>
            <w:b w:val="0"/>
            <w:noProof/>
            <w:color w:val="auto"/>
            <w:sz w:val="22"/>
            <w:szCs w:val="22"/>
            <w:lang w:eastAsia="en-US"/>
          </w:rPr>
          <w:tab/>
        </w:r>
        <w:r w:rsidRPr="000C1D6C">
          <w:rPr>
            <w:rStyle w:val="Hyperlink"/>
            <w:noProof/>
          </w:rPr>
          <w:t>Research Question</w:t>
        </w:r>
        <w:r>
          <w:rPr>
            <w:noProof/>
            <w:webHidden/>
          </w:rPr>
          <w:tab/>
        </w:r>
        <w:r>
          <w:rPr>
            <w:noProof/>
            <w:webHidden/>
          </w:rPr>
          <w:fldChar w:fldCharType="begin"/>
        </w:r>
        <w:r>
          <w:rPr>
            <w:noProof/>
            <w:webHidden/>
          </w:rPr>
          <w:instrText xml:space="preserve"> PAGEREF _Toc113448341 \h </w:instrText>
        </w:r>
        <w:r>
          <w:rPr>
            <w:noProof/>
            <w:webHidden/>
          </w:rPr>
        </w:r>
        <w:r>
          <w:rPr>
            <w:noProof/>
            <w:webHidden/>
          </w:rPr>
          <w:fldChar w:fldCharType="separate"/>
        </w:r>
        <w:r>
          <w:rPr>
            <w:noProof/>
            <w:webHidden/>
          </w:rPr>
          <w:t>3</w:t>
        </w:r>
        <w:r>
          <w:rPr>
            <w:noProof/>
            <w:webHidden/>
          </w:rPr>
          <w:fldChar w:fldCharType="end"/>
        </w:r>
      </w:hyperlink>
    </w:p>
    <w:p w14:paraId="46140F96" w14:textId="2618FA9D" w:rsidR="00C909B2" w:rsidRDefault="00C909B2">
      <w:pPr>
        <w:pStyle w:val="TOC1"/>
        <w:tabs>
          <w:tab w:val="left" w:pos="2211"/>
        </w:tabs>
        <w:rPr>
          <w:b w:val="0"/>
          <w:noProof/>
          <w:color w:val="auto"/>
          <w:sz w:val="22"/>
          <w:szCs w:val="22"/>
          <w:lang w:eastAsia="en-US"/>
        </w:rPr>
      </w:pPr>
      <w:hyperlink w:anchor="_Toc113448342" w:history="1">
        <w:r w:rsidRPr="000C1D6C">
          <w:rPr>
            <w:rStyle w:val="Hyperlink"/>
            <w:noProof/>
          </w:rPr>
          <w:t>Part II.</w:t>
        </w:r>
        <w:r>
          <w:rPr>
            <w:b w:val="0"/>
            <w:noProof/>
            <w:color w:val="auto"/>
            <w:sz w:val="22"/>
            <w:szCs w:val="22"/>
            <w:lang w:eastAsia="en-US"/>
          </w:rPr>
          <w:tab/>
        </w:r>
        <w:r w:rsidRPr="000C1D6C">
          <w:rPr>
            <w:rStyle w:val="Hyperlink"/>
            <w:noProof/>
          </w:rPr>
          <w:t>Data Preparation</w:t>
        </w:r>
        <w:r>
          <w:rPr>
            <w:noProof/>
            <w:webHidden/>
          </w:rPr>
          <w:tab/>
        </w:r>
        <w:r>
          <w:rPr>
            <w:noProof/>
            <w:webHidden/>
          </w:rPr>
          <w:fldChar w:fldCharType="begin"/>
        </w:r>
        <w:r>
          <w:rPr>
            <w:noProof/>
            <w:webHidden/>
          </w:rPr>
          <w:instrText xml:space="preserve"> PAGEREF _Toc113448342 \h </w:instrText>
        </w:r>
        <w:r>
          <w:rPr>
            <w:noProof/>
            <w:webHidden/>
          </w:rPr>
        </w:r>
        <w:r>
          <w:rPr>
            <w:noProof/>
            <w:webHidden/>
          </w:rPr>
          <w:fldChar w:fldCharType="separate"/>
        </w:r>
        <w:r>
          <w:rPr>
            <w:noProof/>
            <w:webHidden/>
          </w:rPr>
          <w:t>5</w:t>
        </w:r>
        <w:r>
          <w:rPr>
            <w:noProof/>
            <w:webHidden/>
          </w:rPr>
          <w:fldChar w:fldCharType="end"/>
        </w:r>
      </w:hyperlink>
    </w:p>
    <w:p w14:paraId="0AA6D858" w14:textId="514D882A" w:rsidR="00C909B2" w:rsidRDefault="00C909B2">
      <w:pPr>
        <w:pStyle w:val="TOC1"/>
        <w:tabs>
          <w:tab w:val="left" w:pos="2264"/>
        </w:tabs>
        <w:rPr>
          <w:b w:val="0"/>
          <w:noProof/>
          <w:color w:val="auto"/>
          <w:sz w:val="22"/>
          <w:szCs w:val="22"/>
          <w:lang w:eastAsia="en-US"/>
        </w:rPr>
      </w:pPr>
      <w:hyperlink w:anchor="_Toc113448343" w:history="1">
        <w:r w:rsidRPr="000C1D6C">
          <w:rPr>
            <w:rStyle w:val="Hyperlink"/>
            <w:noProof/>
          </w:rPr>
          <w:t>Part III.</w:t>
        </w:r>
        <w:r>
          <w:rPr>
            <w:b w:val="0"/>
            <w:noProof/>
            <w:color w:val="auto"/>
            <w:sz w:val="22"/>
            <w:szCs w:val="22"/>
            <w:lang w:eastAsia="en-US"/>
          </w:rPr>
          <w:tab/>
        </w:r>
        <w:r w:rsidRPr="000C1D6C">
          <w:rPr>
            <w:rStyle w:val="Hyperlink"/>
            <w:noProof/>
          </w:rPr>
          <w:t>Network Architecture</w:t>
        </w:r>
        <w:r>
          <w:rPr>
            <w:noProof/>
            <w:webHidden/>
          </w:rPr>
          <w:tab/>
        </w:r>
        <w:r>
          <w:rPr>
            <w:noProof/>
            <w:webHidden/>
          </w:rPr>
          <w:fldChar w:fldCharType="begin"/>
        </w:r>
        <w:r>
          <w:rPr>
            <w:noProof/>
            <w:webHidden/>
          </w:rPr>
          <w:instrText xml:space="preserve"> PAGEREF _Toc113448343 \h </w:instrText>
        </w:r>
        <w:r>
          <w:rPr>
            <w:noProof/>
            <w:webHidden/>
          </w:rPr>
        </w:r>
        <w:r>
          <w:rPr>
            <w:noProof/>
            <w:webHidden/>
          </w:rPr>
          <w:fldChar w:fldCharType="separate"/>
        </w:r>
        <w:r>
          <w:rPr>
            <w:noProof/>
            <w:webHidden/>
          </w:rPr>
          <w:t>11</w:t>
        </w:r>
        <w:r>
          <w:rPr>
            <w:noProof/>
            <w:webHidden/>
          </w:rPr>
          <w:fldChar w:fldCharType="end"/>
        </w:r>
      </w:hyperlink>
    </w:p>
    <w:p w14:paraId="3DC65C32" w14:textId="034AF60C" w:rsidR="00C909B2" w:rsidRDefault="00C909B2">
      <w:pPr>
        <w:pStyle w:val="TOC1"/>
        <w:tabs>
          <w:tab w:val="left" w:pos="1920"/>
        </w:tabs>
        <w:rPr>
          <w:b w:val="0"/>
          <w:noProof/>
          <w:color w:val="auto"/>
          <w:sz w:val="22"/>
          <w:szCs w:val="22"/>
          <w:lang w:eastAsia="en-US"/>
        </w:rPr>
      </w:pPr>
      <w:hyperlink w:anchor="_Toc113448344" w:history="1">
        <w:r w:rsidRPr="000C1D6C">
          <w:rPr>
            <w:rStyle w:val="Hyperlink"/>
            <w:iCs/>
            <w:noProof/>
          </w:rPr>
          <w:t>(4)</w:t>
        </w:r>
        <w:r>
          <w:rPr>
            <w:b w:val="0"/>
            <w:noProof/>
            <w:color w:val="auto"/>
            <w:sz w:val="22"/>
            <w:szCs w:val="22"/>
            <w:lang w:eastAsia="en-US"/>
          </w:rPr>
          <w:tab/>
        </w:r>
        <w:r w:rsidRPr="000C1D6C">
          <w:rPr>
            <w:rStyle w:val="Hyperlink"/>
            <w:iCs/>
            <w:noProof/>
          </w:rPr>
          <w:t>Parameters</w:t>
        </w:r>
        <w:r>
          <w:rPr>
            <w:noProof/>
            <w:webHidden/>
          </w:rPr>
          <w:tab/>
        </w:r>
        <w:r>
          <w:rPr>
            <w:noProof/>
            <w:webHidden/>
          </w:rPr>
          <w:fldChar w:fldCharType="begin"/>
        </w:r>
        <w:r>
          <w:rPr>
            <w:noProof/>
            <w:webHidden/>
          </w:rPr>
          <w:instrText xml:space="preserve"> PAGEREF _Toc113448344 \h </w:instrText>
        </w:r>
        <w:r>
          <w:rPr>
            <w:noProof/>
            <w:webHidden/>
          </w:rPr>
        </w:r>
        <w:r>
          <w:rPr>
            <w:noProof/>
            <w:webHidden/>
          </w:rPr>
          <w:fldChar w:fldCharType="separate"/>
        </w:r>
        <w:r>
          <w:rPr>
            <w:noProof/>
            <w:webHidden/>
          </w:rPr>
          <w:t>12</w:t>
        </w:r>
        <w:r>
          <w:rPr>
            <w:noProof/>
            <w:webHidden/>
          </w:rPr>
          <w:fldChar w:fldCharType="end"/>
        </w:r>
      </w:hyperlink>
    </w:p>
    <w:p w14:paraId="7DCBB4CA" w14:textId="5F01D1DB" w:rsidR="00C909B2" w:rsidRDefault="00C909B2">
      <w:pPr>
        <w:pStyle w:val="TOC1"/>
        <w:tabs>
          <w:tab w:val="left" w:pos="2276"/>
        </w:tabs>
        <w:rPr>
          <w:b w:val="0"/>
          <w:noProof/>
          <w:color w:val="auto"/>
          <w:sz w:val="22"/>
          <w:szCs w:val="22"/>
          <w:lang w:eastAsia="en-US"/>
        </w:rPr>
      </w:pPr>
      <w:hyperlink w:anchor="_Toc113448345" w:history="1">
        <w:r w:rsidRPr="000C1D6C">
          <w:rPr>
            <w:rStyle w:val="Hyperlink"/>
            <w:noProof/>
          </w:rPr>
          <w:t>Part IV.</w:t>
        </w:r>
        <w:r>
          <w:rPr>
            <w:b w:val="0"/>
            <w:noProof/>
            <w:color w:val="auto"/>
            <w:sz w:val="22"/>
            <w:szCs w:val="22"/>
            <w:lang w:eastAsia="en-US"/>
          </w:rPr>
          <w:tab/>
        </w:r>
        <w:r w:rsidRPr="000C1D6C">
          <w:rPr>
            <w:rStyle w:val="Hyperlink"/>
            <w:noProof/>
          </w:rPr>
          <w:t>Model Evaluation</w:t>
        </w:r>
        <w:r>
          <w:rPr>
            <w:noProof/>
            <w:webHidden/>
          </w:rPr>
          <w:tab/>
        </w:r>
        <w:r>
          <w:rPr>
            <w:noProof/>
            <w:webHidden/>
          </w:rPr>
          <w:fldChar w:fldCharType="begin"/>
        </w:r>
        <w:r>
          <w:rPr>
            <w:noProof/>
            <w:webHidden/>
          </w:rPr>
          <w:instrText xml:space="preserve"> PAGEREF _Toc113448345 \h </w:instrText>
        </w:r>
        <w:r>
          <w:rPr>
            <w:noProof/>
            <w:webHidden/>
          </w:rPr>
        </w:r>
        <w:r>
          <w:rPr>
            <w:noProof/>
            <w:webHidden/>
          </w:rPr>
          <w:fldChar w:fldCharType="separate"/>
        </w:r>
        <w:r>
          <w:rPr>
            <w:noProof/>
            <w:webHidden/>
          </w:rPr>
          <w:t>14</w:t>
        </w:r>
        <w:r>
          <w:rPr>
            <w:noProof/>
            <w:webHidden/>
          </w:rPr>
          <w:fldChar w:fldCharType="end"/>
        </w:r>
      </w:hyperlink>
    </w:p>
    <w:p w14:paraId="0AE3A64B" w14:textId="7F0A2AA8" w:rsidR="00C909B2" w:rsidRDefault="00C909B2">
      <w:pPr>
        <w:pStyle w:val="TOC1"/>
        <w:tabs>
          <w:tab w:val="left" w:pos="2223"/>
        </w:tabs>
        <w:rPr>
          <w:b w:val="0"/>
          <w:noProof/>
          <w:color w:val="auto"/>
          <w:sz w:val="22"/>
          <w:szCs w:val="22"/>
          <w:lang w:eastAsia="en-US"/>
        </w:rPr>
      </w:pPr>
      <w:hyperlink w:anchor="_Toc113448346" w:history="1">
        <w:r w:rsidRPr="000C1D6C">
          <w:rPr>
            <w:rStyle w:val="Hyperlink"/>
            <w:noProof/>
          </w:rPr>
          <w:t>Part V.</w:t>
        </w:r>
        <w:r>
          <w:rPr>
            <w:b w:val="0"/>
            <w:noProof/>
            <w:color w:val="auto"/>
            <w:sz w:val="22"/>
            <w:szCs w:val="22"/>
            <w:lang w:eastAsia="en-US"/>
          </w:rPr>
          <w:tab/>
        </w:r>
        <w:r w:rsidRPr="000C1D6C">
          <w:rPr>
            <w:rStyle w:val="Hyperlink"/>
            <w:noProof/>
          </w:rPr>
          <w:t>Summary and Recommendations</w:t>
        </w:r>
        <w:r>
          <w:rPr>
            <w:noProof/>
            <w:webHidden/>
          </w:rPr>
          <w:tab/>
        </w:r>
        <w:r>
          <w:rPr>
            <w:noProof/>
            <w:webHidden/>
          </w:rPr>
          <w:fldChar w:fldCharType="begin"/>
        </w:r>
        <w:r>
          <w:rPr>
            <w:noProof/>
            <w:webHidden/>
          </w:rPr>
          <w:instrText xml:space="preserve"> PAGEREF _Toc113448346 \h </w:instrText>
        </w:r>
        <w:r>
          <w:rPr>
            <w:noProof/>
            <w:webHidden/>
          </w:rPr>
        </w:r>
        <w:r>
          <w:rPr>
            <w:noProof/>
            <w:webHidden/>
          </w:rPr>
          <w:fldChar w:fldCharType="separate"/>
        </w:r>
        <w:r>
          <w:rPr>
            <w:noProof/>
            <w:webHidden/>
          </w:rPr>
          <w:t>16</w:t>
        </w:r>
        <w:r>
          <w:rPr>
            <w:noProof/>
            <w:webHidden/>
          </w:rPr>
          <w:fldChar w:fldCharType="end"/>
        </w:r>
      </w:hyperlink>
    </w:p>
    <w:p w14:paraId="5A6F36EE" w14:textId="59C31046" w:rsidR="00C909B2" w:rsidRDefault="00C909B2">
      <w:pPr>
        <w:pStyle w:val="TOC1"/>
        <w:tabs>
          <w:tab w:val="left" w:pos="2276"/>
        </w:tabs>
        <w:rPr>
          <w:b w:val="0"/>
          <w:noProof/>
          <w:color w:val="auto"/>
          <w:sz w:val="22"/>
          <w:szCs w:val="22"/>
          <w:lang w:eastAsia="en-US"/>
        </w:rPr>
      </w:pPr>
      <w:hyperlink w:anchor="_Toc113448347" w:history="1">
        <w:r w:rsidRPr="000C1D6C">
          <w:rPr>
            <w:rStyle w:val="Hyperlink"/>
            <w:noProof/>
          </w:rPr>
          <w:t>Part VI.</w:t>
        </w:r>
        <w:r>
          <w:rPr>
            <w:b w:val="0"/>
            <w:noProof/>
            <w:color w:val="auto"/>
            <w:sz w:val="22"/>
            <w:szCs w:val="22"/>
            <w:lang w:eastAsia="en-US"/>
          </w:rPr>
          <w:tab/>
        </w:r>
        <w:r w:rsidRPr="000C1D6C">
          <w:rPr>
            <w:rStyle w:val="Hyperlink"/>
            <w:noProof/>
          </w:rPr>
          <w:t>Reporting</w:t>
        </w:r>
        <w:r>
          <w:rPr>
            <w:noProof/>
            <w:webHidden/>
          </w:rPr>
          <w:tab/>
        </w:r>
        <w:r>
          <w:rPr>
            <w:noProof/>
            <w:webHidden/>
          </w:rPr>
          <w:fldChar w:fldCharType="begin"/>
        </w:r>
        <w:r>
          <w:rPr>
            <w:noProof/>
            <w:webHidden/>
          </w:rPr>
          <w:instrText xml:space="preserve"> PAGEREF _Toc113448347 \h </w:instrText>
        </w:r>
        <w:r>
          <w:rPr>
            <w:noProof/>
            <w:webHidden/>
          </w:rPr>
        </w:r>
        <w:r>
          <w:rPr>
            <w:noProof/>
            <w:webHidden/>
          </w:rPr>
          <w:fldChar w:fldCharType="separate"/>
        </w:r>
        <w:r>
          <w:rPr>
            <w:noProof/>
            <w:webHidden/>
          </w:rPr>
          <w:t>18</w:t>
        </w:r>
        <w:r>
          <w:rPr>
            <w:noProof/>
            <w:webHidden/>
          </w:rPr>
          <w:fldChar w:fldCharType="end"/>
        </w:r>
      </w:hyperlink>
    </w:p>
    <w:p w14:paraId="779B1E53" w14:textId="6385F468" w:rsidR="00C909B2" w:rsidRDefault="00C909B2">
      <w:pPr>
        <w:pStyle w:val="TOC1"/>
        <w:rPr>
          <w:b w:val="0"/>
          <w:noProof/>
          <w:color w:val="auto"/>
          <w:sz w:val="22"/>
          <w:szCs w:val="22"/>
          <w:lang w:eastAsia="en-US"/>
        </w:rPr>
      </w:pPr>
      <w:hyperlink w:anchor="_Toc113448348" w:history="1">
        <w:r w:rsidRPr="000C1D6C">
          <w:rPr>
            <w:rStyle w:val="Hyperlink"/>
            <w:noProof/>
          </w:rPr>
          <w:t>References</w:t>
        </w:r>
        <w:r>
          <w:rPr>
            <w:noProof/>
            <w:webHidden/>
          </w:rPr>
          <w:tab/>
        </w:r>
        <w:r>
          <w:rPr>
            <w:noProof/>
            <w:webHidden/>
          </w:rPr>
          <w:fldChar w:fldCharType="begin"/>
        </w:r>
        <w:r>
          <w:rPr>
            <w:noProof/>
            <w:webHidden/>
          </w:rPr>
          <w:instrText xml:space="preserve"> PAGEREF _Toc113448348 \h </w:instrText>
        </w:r>
        <w:r>
          <w:rPr>
            <w:noProof/>
            <w:webHidden/>
          </w:rPr>
        </w:r>
        <w:r>
          <w:rPr>
            <w:noProof/>
            <w:webHidden/>
          </w:rPr>
          <w:fldChar w:fldCharType="separate"/>
        </w:r>
        <w:r>
          <w:rPr>
            <w:noProof/>
            <w:webHidden/>
          </w:rPr>
          <w:t>19</w:t>
        </w:r>
        <w:r>
          <w:rPr>
            <w:noProof/>
            <w:webHidden/>
          </w:rPr>
          <w:fldChar w:fldCharType="end"/>
        </w:r>
      </w:hyperlink>
    </w:p>
    <w:p w14:paraId="14E75C80" w14:textId="1B6972F4" w:rsidR="00C909B2" w:rsidRDefault="00C909B2">
      <w:pPr>
        <w:pStyle w:val="TOC1"/>
        <w:rPr>
          <w:b w:val="0"/>
          <w:noProof/>
          <w:color w:val="auto"/>
          <w:sz w:val="22"/>
          <w:szCs w:val="22"/>
          <w:lang w:eastAsia="en-US"/>
        </w:rPr>
      </w:pPr>
      <w:hyperlink w:anchor="_Toc113448349" w:history="1">
        <w:r w:rsidRPr="000C1D6C">
          <w:rPr>
            <w:rStyle w:val="Hyperlink"/>
            <w:noProof/>
          </w:rPr>
          <w:t>Tables</w:t>
        </w:r>
        <w:r>
          <w:rPr>
            <w:noProof/>
            <w:webHidden/>
          </w:rPr>
          <w:tab/>
        </w:r>
        <w:r>
          <w:rPr>
            <w:noProof/>
            <w:webHidden/>
          </w:rPr>
          <w:fldChar w:fldCharType="begin"/>
        </w:r>
        <w:r>
          <w:rPr>
            <w:noProof/>
            <w:webHidden/>
          </w:rPr>
          <w:instrText xml:space="preserve"> PAGEREF _Toc113448349 \h </w:instrText>
        </w:r>
        <w:r>
          <w:rPr>
            <w:noProof/>
            <w:webHidden/>
          </w:rPr>
        </w:r>
        <w:r>
          <w:rPr>
            <w:noProof/>
            <w:webHidden/>
          </w:rPr>
          <w:fldChar w:fldCharType="separate"/>
        </w:r>
        <w:r>
          <w:rPr>
            <w:noProof/>
            <w:webHidden/>
          </w:rPr>
          <w:t>22</w:t>
        </w:r>
        <w:r>
          <w:rPr>
            <w:noProof/>
            <w:webHidden/>
          </w:rPr>
          <w:fldChar w:fldCharType="end"/>
        </w:r>
      </w:hyperlink>
    </w:p>
    <w:p w14:paraId="0AD46834" w14:textId="2367326F" w:rsidR="00C909B2" w:rsidRDefault="00C909B2">
      <w:pPr>
        <w:pStyle w:val="TOC1"/>
        <w:rPr>
          <w:b w:val="0"/>
          <w:noProof/>
          <w:color w:val="auto"/>
          <w:sz w:val="22"/>
          <w:szCs w:val="22"/>
          <w:lang w:eastAsia="en-US"/>
        </w:rPr>
      </w:pPr>
      <w:hyperlink w:anchor="_Toc113448350" w:history="1">
        <w:r w:rsidRPr="000C1D6C">
          <w:rPr>
            <w:rStyle w:val="Hyperlink"/>
            <w:noProof/>
          </w:rPr>
          <w:t>Figures</w:t>
        </w:r>
        <w:r>
          <w:rPr>
            <w:noProof/>
            <w:webHidden/>
          </w:rPr>
          <w:tab/>
        </w:r>
        <w:r>
          <w:rPr>
            <w:noProof/>
            <w:webHidden/>
          </w:rPr>
          <w:fldChar w:fldCharType="begin"/>
        </w:r>
        <w:r>
          <w:rPr>
            <w:noProof/>
            <w:webHidden/>
          </w:rPr>
          <w:instrText xml:space="preserve"> PAGEREF _Toc113448350 \h </w:instrText>
        </w:r>
        <w:r>
          <w:rPr>
            <w:noProof/>
            <w:webHidden/>
          </w:rPr>
        </w:r>
        <w:r>
          <w:rPr>
            <w:noProof/>
            <w:webHidden/>
          </w:rPr>
          <w:fldChar w:fldCharType="separate"/>
        </w:r>
        <w:r>
          <w:rPr>
            <w:noProof/>
            <w:webHidden/>
          </w:rPr>
          <w:t>39</w:t>
        </w:r>
        <w:r>
          <w:rPr>
            <w:noProof/>
            <w:webHidden/>
          </w:rPr>
          <w:fldChar w:fldCharType="end"/>
        </w:r>
      </w:hyperlink>
    </w:p>
    <w:p w14:paraId="11AE543B" w14:textId="04149337" w:rsidR="00C909B2" w:rsidRDefault="00C909B2">
      <w:pPr>
        <w:pStyle w:val="TOC1"/>
        <w:rPr>
          <w:b w:val="0"/>
          <w:noProof/>
          <w:color w:val="auto"/>
          <w:sz w:val="22"/>
          <w:szCs w:val="22"/>
          <w:lang w:eastAsia="en-US"/>
        </w:rPr>
      </w:pPr>
      <w:hyperlink w:anchor="_Toc113448351" w:history="1">
        <w:r w:rsidRPr="000C1D6C">
          <w:rPr>
            <w:rStyle w:val="Hyperlink"/>
            <w:noProof/>
          </w:rPr>
          <w:t>Appendix A Python Code</w:t>
        </w:r>
        <w:r>
          <w:rPr>
            <w:noProof/>
            <w:webHidden/>
          </w:rPr>
          <w:tab/>
        </w:r>
        <w:r>
          <w:rPr>
            <w:noProof/>
            <w:webHidden/>
          </w:rPr>
          <w:fldChar w:fldCharType="begin"/>
        </w:r>
        <w:r>
          <w:rPr>
            <w:noProof/>
            <w:webHidden/>
          </w:rPr>
          <w:instrText xml:space="preserve"> PAGEREF _Toc113448351 \h </w:instrText>
        </w:r>
        <w:r>
          <w:rPr>
            <w:noProof/>
            <w:webHidden/>
          </w:rPr>
        </w:r>
        <w:r>
          <w:rPr>
            <w:noProof/>
            <w:webHidden/>
          </w:rPr>
          <w:fldChar w:fldCharType="separate"/>
        </w:r>
        <w:r>
          <w:rPr>
            <w:noProof/>
            <w:webHidden/>
          </w:rPr>
          <w:t>52</w:t>
        </w:r>
        <w:r>
          <w:rPr>
            <w:noProof/>
            <w:webHidden/>
          </w:rPr>
          <w:fldChar w:fldCharType="end"/>
        </w:r>
      </w:hyperlink>
    </w:p>
    <w:p w14:paraId="74F26726" w14:textId="67E21DE5" w:rsidR="00AB4208" w:rsidRPr="00FB64DB" w:rsidRDefault="00B14525" w:rsidP="009F4FAD">
      <w:pPr>
        <w:pStyle w:val="Title2"/>
      </w:pPr>
      <w:r>
        <w:rPr>
          <w:sz w:val="16"/>
        </w:rPr>
        <w:fldChar w:fldCharType="end"/>
      </w:r>
    </w:p>
    <w:p w14:paraId="6B8F4695" w14:textId="0F34C66D" w:rsidR="004D6B86" w:rsidRDefault="00345333" w:rsidP="00445687">
      <w:pPr>
        <w:pStyle w:val="Heading1Like"/>
      </w:pPr>
      <w:bookmarkStart w:id="0" w:name="_Toc113448340"/>
      <w:r>
        <w:lastRenderedPageBreak/>
        <w:t>Abstract</w:t>
      </w:r>
      <w:bookmarkEnd w:id="0"/>
    </w:p>
    <w:p w14:paraId="7293AA34" w14:textId="5B28A4CC" w:rsidR="004D6B86" w:rsidRPr="004D4F8C" w:rsidRDefault="00460D8A">
      <w:pPr>
        <w:pStyle w:val="NoSpacing"/>
      </w:pPr>
      <w:r>
        <w:t>UCI sentiment</w:t>
      </w:r>
      <w:r w:rsidR="00BF432B">
        <w:t xml:space="preserve"> will be analyzed and modeled using </w:t>
      </w:r>
      <w:r>
        <w:t>NLTK/NLP</w:t>
      </w:r>
      <w:r w:rsidR="00BF432B">
        <w:t xml:space="preserve"> methods </w:t>
      </w:r>
      <w:r w:rsidR="00842122">
        <w:t>to</w:t>
      </w:r>
      <w:r w:rsidR="00BF432B">
        <w:t xml:space="preserve"> </w:t>
      </w:r>
      <w:r>
        <w:t>classify positive or negative sentiment</w:t>
      </w:r>
      <w:r w:rsidR="00EC4A19">
        <w:t xml:space="preserve"> from combined Amazon, IMDB, Yelp dataset. Total number of records is 2,700, somewhat small for a robust model, but adequate for a simple model.  </w:t>
      </w:r>
      <w:proofErr w:type="spellStart"/>
      <w:r w:rsidR="00EC4A19">
        <w:t>Keras</w:t>
      </w:r>
      <w:proofErr w:type="spellEnd"/>
      <w:r w:rsidR="00EC4A19">
        <w:t xml:space="preserve"> sequential neural network using embedding, </w:t>
      </w:r>
      <w:r w:rsidR="002D0254">
        <w:t xml:space="preserve">dropout(0.5), </w:t>
      </w:r>
      <w:r w:rsidR="00EC4A19">
        <w:t xml:space="preserve">flatten and dense(1) layers. Vocabulary (corpus) size </w:t>
      </w:r>
      <w:r w:rsidR="002D0254">
        <w:t>approx.</w:t>
      </w:r>
      <w:r w:rsidR="00EC4A19">
        <w:t xml:space="preserve"> 5,000 words. </w:t>
      </w:r>
      <w:r w:rsidR="00BF432B">
        <w:t xml:space="preserve"> </w:t>
      </w:r>
    </w:p>
    <w:p w14:paraId="25F57245" w14:textId="3FEABC47" w:rsidR="004D6B86" w:rsidRDefault="00345333">
      <w:r>
        <w:rPr>
          <w:rStyle w:val="Emphasis"/>
        </w:rPr>
        <w:t>Keywords</w:t>
      </w:r>
      <w:r w:rsidR="004D4F8C">
        <w:t xml:space="preserve">: </w:t>
      </w:r>
      <w:r w:rsidR="00460D8A">
        <w:t xml:space="preserve">Sentiment </w:t>
      </w:r>
      <w:r w:rsidR="00472150">
        <w:t xml:space="preserve">Analysis. </w:t>
      </w:r>
      <w:r w:rsidR="00BF432B">
        <w:t xml:space="preserve"> </w:t>
      </w:r>
      <w:r w:rsidR="00460D8A">
        <w:t>NLTK. NLP. TensorFlow</w:t>
      </w:r>
      <w:r w:rsidR="00BF432B">
        <w:t xml:space="preserve">. </w:t>
      </w:r>
      <w:r w:rsidR="00422CE6">
        <w:t xml:space="preserve">Binary Classification. Logistic Classification. </w:t>
      </w:r>
      <w:proofErr w:type="spellStart"/>
      <w:r w:rsidR="00EC4A19">
        <w:t>Keras</w:t>
      </w:r>
      <w:proofErr w:type="spellEnd"/>
      <w:r w:rsidR="00EC4A19">
        <w:t xml:space="preserve"> Sequential. Embedding. </w:t>
      </w:r>
    </w:p>
    <w:p w14:paraId="55AB6775" w14:textId="2BACE1A6" w:rsidR="00C73BF4" w:rsidRDefault="00C73BF4"/>
    <w:p w14:paraId="0E4AE546" w14:textId="6A4A588A" w:rsidR="00C73BF4" w:rsidRDefault="00C73BF4"/>
    <w:p w14:paraId="04D234A0" w14:textId="3DD5F83F" w:rsidR="00253694" w:rsidRDefault="002C1B55" w:rsidP="003622A4">
      <w:pPr>
        <w:pStyle w:val="Heading1"/>
      </w:pPr>
      <w:bookmarkStart w:id="1" w:name="_Toc113448341"/>
      <w:r>
        <w:t>Research Question</w:t>
      </w:r>
      <w:bookmarkEnd w:id="1"/>
    </w:p>
    <w:p w14:paraId="360438A5" w14:textId="47D33ECA" w:rsidR="00472150" w:rsidRDefault="00472150" w:rsidP="00EE29AD">
      <w:pPr>
        <w:pStyle w:val="Heading2"/>
      </w:pPr>
      <w:r>
        <w:t xml:space="preserve">Describe the purpose of this data </w:t>
      </w:r>
      <w:r w:rsidR="000278D7">
        <w:t>analysis</w:t>
      </w:r>
      <w:r>
        <w:t xml:space="preserve"> by doing the following:</w:t>
      </w:r>
    </w:p>
    <w:p w14:paraId="55E559E0" w14:textId="03618E13" w:rsidR="001E2FD0" w:rsidRDefault="00460D8A" w:rsidP="00EE29AD">
      <w:pPr>
        <w:pStyle w:val="Heading3"/>
      </w:pPr>
      <w:r w:rsidRPr="00DC7A11">
        <w:t>Summarize one research question that you will answer using neural network models and NLP techniques. Be sure the research question is relevant to a real-world organizational situation and sentiment analysis captured in your chosen dataset.</w:t>
      </w:r>
    </w:p>
    <w:p w14:paraId="00645A1C" w14:textId="0EA212BE" w:rsidR="00DC7A11" w:rsidRDefault="00AB6D6A" w:rsidP="00DC7A11">
      <w:r>
        <w:t>Can customer unstructured data reviews be used to model positive or negative sentiment?</w:t>
      </w:r>
    </w:p>
    <w:p w14:paraId="7AB5CEFF" w14:textId="77777777" w:rsidR="00436781" w:rsidRPr="00DC7A11" w:rsidRDefault="00436781" w:rsidP="00DC7A11"/>
    <w:p w14:paraId="1E2A153E" w14:textId="5FE5062A" w:rsidR="00460D8A" w:rsidRPr="00DC7A11" w:rsidRDefault="00460D8A" w:rsidP="00EE29AD">
      <w:pPr>
        <w:pStyle w:val="Heading3"/>
      </w:pPr>
      <w:r w:rsidRPr="00DC7A11">
        <w:t>Define the objectives or goals of the data analysis. Be sure the objectives or goals are reasonable within the scope of the research question and are represented in the available data.</w:t>
      </w:r>
    </w:p>
    <w:p w14:paraId="0209A6ED" w14:textId="2BD313E2" w:rsidR="001E2FD0" w:rsidRDefault="00AB6D6A" w:rsidP="001E2FD0">
      <w:r w:rsidRPr="00AB6D6A">
        <w:t xml:space="preserve">Use </w:t>
      </w:r>
      <w:proofErr w:type="spellStart"/>
      <w:r w:rsidRPr="00AB6D6A">
        <w:t>Keras</w:t>
      </w:r>
      <w:proofErr w:type="spellEnd"/>
      <w:r w:rsidRPr="00AB6D6A">
        <w:t xml:space="preserve"> neural network to model</w:t>
      </w:r>
      <w:r w:rsidR="00D32A51">
        <w:t xml:space="preserve"> and predict positive and negative sentiment using a</w:t>
      </w:r>
      <w:r w:rsidRPr="00AB6D6A">
        <w:t xml:space="preserve"> combined Amazon, IMDB and Yelp customer unstructured review data</w:t>
      </w:r>
      <w:r w:rsidR="00D32A51">
        <w:t>set</w:t>
      </w:r>
      <w:r w:rsidRPr="00AB6D6A">
        <w:t>.</w:t>
      </w:r>
    </w:p>
    <w:p w14:paraId="5BAE99B2" w14:textId="77777777" w:rsidR="00436781" w:rsidRDefault="00436781" w:rsidP="001E2FD0"/>
    <w:p w14:paraId="5437A2E0" w14:textId="583510EA" w:rsidR="00545390" w:rsidRPr="00DC7A11" w:rsidRDefault="00460D8A" w:rsidP="00EE29AD">
      <w:pPr>
        <w:pStyle w:val="Heading3"/>
      </w:pPr>
      <w:r w:rsidRPr="00DC7A11">
        <w:t>Identify a type of neural network capable of performing a text classification task that can be trained to produce useful predictions on text sequences on the selected data set.</w:t>
      </w:r>
    </w:p>
    <w:p w14:paraId="5C59738A" w14:textId="77777777" w:rsidR="00C23883" w:rsidRDefault="00AB6D6A" w:rsidP="000278D7">
      <w:proofErr w:type="spellStart"/>
      <w:r>
        <w:t>Keras</w:t>
      </w:r>
      <w:proofErr w:type="spellEnd"/>
      <w:r>
        <w:t xml:space="preserve"> sequential neural network</w:t>
      </w:r>
      <w:r w:rsidR="00C23883">
        <w:t xml:space="preserve"> using the following layers:</w:t>
      </w:r>
    </w:p>
    <w:p w14:paraId="4DFEC4EA" w14:textId="1CB69B14" w:rsidR="00C23883" w:rsidRDefault="00C23883" w:rsidP="00C23883">
      <w:pPr>
        <w:pStyle w:val="ListParagraph"/>
        <w:numPr>
          <w:ilvl w:val="0"/>
          <w:numId w:val="46"/>
        </w:numPr>
      </w:pPr>
      <w:r>
        <w:t>Embedding layer</w:t>
      </w:r>
    </w:p>
    <w:p w14:paraId="24680976" w14:textId="462A68E2" w:rsidR="00C23883" w:rsidRDefault="00C23883" w:rsidP="00C23883">
      <w:pPr>
        <w:pStyle w:val="ListParagraph"/>
        <w:numPr>
          <w:ilvl w:val="0"/>
          <w:numId w:val="46"/>
        </w:numPr>
      </w:pPr>
      <w:r>
        <w:t>Flattening layer</w:t>
      </w:r>
    </w:p>
    <w:p w14:paraId="640692AC" w14:textId="6D6DE4C6" w:rsidR="00C23883" w:rsidRDefault="00C23883" w:rsidP="00C23883">
      <w:pPr>
        <w:pStyle w:val="ListParagraph"/>
        <w:numPr>
          <w:ilvl w:val="0"/>
          <w:numId w:val="46"/>
        </w:numPr>
      </w:pPr>
      <w:r>
        <w:t>Dense (1) layer</w:t>
      </w:r>
    </w:p>
    <w:p w14:paraId="57607CA5" w14:textId="401EFA77" w:rsidR="000278D7" w:rsidRDefault="00C23883" w:rsidP="000278D7">
      <w:r>
        <w:t>Us</w:t>
      </w:r>
      <w:r w:rsidR="00A13038">
        <w:t>ing the following Python packages:</w:t>
      </w:r>
    </w:p>
    <w:p w14:paraId="51AAEA60" w14:textId="77777777" w:rsidR="00A13038" w:rsidRDefault="00A13038" w:rsidP="00A13038">
      <w:pPr>
        <w:pStyle w:val="ListParagraph"/>
        <w:numPr>
          <w:ilvl w:val="0"/>
          <w:numId w:val="45"/>
        </w:numPr>
      </w:pPr>
      <w:r>
        <w:t xml:space="preserve">import </w:t>
      </w:r>
      <w:proofErr w:type="spellStart"/>
      <w:r>
        <w:t>tensorflow</w:t>
      </w:r>
      <w:proofErr w:type="spellEnd"/>
      <w:r>
        <w:t xml:space="preserve"> as </w:t>
      </w:r>
      <w:proofErr w:type="spellStart"/>
      <w:r>
        <w:t>tf</w:t>
      </w:r>
      <w:proofErr w:type="spellEnd"/>
    </w:p>
    <w:p w14:paraId="24EE4E9A" w14:textId="77777777" w:rsidR="00A13038" w:rsidRDefault="00A13038" w:rsidP="00A13038">
      <w:pPr>
        <w:pStyle w:val="ListParagraph"/>
        <w:numPr>
          <w:ilvl w:val="0"/>
          <w:numId w:val="45"/>
        </w:numPr>
      </w:pPr>
      <w:r>
        <w:t xml:space="preserve">from </w:t>
      </w:r>
      <w:proofErr w:type="spellStart"/>
      <w:r>
        <w:t>tensorflow</w:t>
      </w:r>
      <w:proofErr w:type="spellEnd"/>
      <w:r>
        <w:t xml:space="preserve"> import </w:t>
      </w:r>
      <w:proofErr w:type="spellStart"/>
      <w:r>
        <w:t>keras</w:t>
      </w:r>
      <w:proofErr w:type="spellEnd"/>
    </w:p>
    <w:p w14:paraId="2FDAD82A" w14:textId="77777777" w:rsidR="00A13038" w:rsidRDefault="00A13038" w:rsidP="00A13038">
      <w:pPr>
        <w:pStyle w:val="ListParagraph"/>
        <w:numPr>
          <w:ilvl w:val="0"/>
          <w:numId w:val="45"/>
        </w:numPr>
      </w:pPr>
      <w:r>
        <w:t xml:space="preserve">from </w:t>
      </w:r>
      <w:proofErr w:type="spellStart"/>
      <w:r>
        <w:t>sklearn.model_selection</w:t>
      </w:r>
      <w:proofErr w:type="spellEnd"/>
      <w:r>
        <w:t xml:space="preserve"> import </w:t>
      </w:r>
      <w:proofErr w:type="spellStart"/>
      <w:r>
        <w:t>train_test_split</w:t>
      </w:r>
      <w:proofErr w:type="spellEnd"/>
      <w:r>
        <w:t xml:space="preserve"> as </w:t>
      </w:r>
      <w:proofErr w:type="spellStart"/>
      <w:r>
        <w:t>tts</w:t>
      </w:r>
      <w:proofErr w:type="spellEnd"/>
    </w:p>
    <w:p w14:paraId="79A37D53" w14:textId="77777777" w:rsidR="00A13038" w:rsidRDefault="00A13038" w:rsidP="00A13038">
      <w:pPr>
        <w:pStyle w:val="ListParagraph"/>
        <w:numPr>
          <w:ilvl w:val="0"/>
          <w:numId w:val="45"/>
        </w:numPr>
      </w:pPr>
      <w:r>
        <w:t xml:space="preserve">from </w:t>
      </w:r>
      <w:proofErr w:type="spellStart"/>
      <w:r>
        <w:t>numpy</w:t>
      </w:r>
      <w:proofErr w:type="spellEnd"/>
      <w:r>
        <w:t xml:space="preserve"> import array</w:t>
      </w:r>
    </w:p>
    <w:p w14:paraId="3A56BEDC" w14:textId="77777777" w:rsidR="00A13038" w:rsidRDefault="00A13038" w:rsidP="00A13038">
      <w:pPr>
        <w:pStyle w:val="ListParagraph"/>
        <w:numPr>
          <w:ilvl w:val="0"/>
          <w:numId w:val="45"/>
        </w:numPr>
      </w:pPr>
      <w:r>
        <w:t xml:space="preserve">from </w:t>
      </w:r>
      <w:proofErr w:type="spellStart"/>
      <w:r>
        <w:t>keras</w:t>
      </w:r>
      <w:proofErr w:type="spellEnd"/>
      <w:r>
        <w:t xml:space="preserve"> import models</w:t>
      </w:r>
    </w:p>
    <w:p w14:paraId="2CE4BE70" w14:textId="77777777" w:rsidR="00A13038" w:rsidRDefault="00A13038" w:rsidP="00A13038">
      <w:pPr>
        <w:pStyle w:val="ListParagraph"/>
        <w:numPr>
          <w:ilvl w:val="0"/>
          <w:numId w:val="45"/>
        </w:numPr>
      </w:pPr>
      <w:r>
        <w:t xml:space="preserve">from </w:t>
      </w:r>
      <w:proofErr w:type="spellStart"/>
      <w:r>
        <w:t>keras</w:t>
      </w:r>
      <w:proofErr w:type="spellEnd"/>
      <w:r>
        <w:t xml:space="preserve"> import layers</w:t>
      </w:r>
    </w:p>
    <w:p w14:paraId="5E6A9139" w14:textId="77777777" w:rsidR="00A13038" w:rsidRDefault="00A13038" w:rsidP="00A13038">
      <w:pPr>
        <w:pStyle w:val="ListParagraph"/>
        <w:numPr>
          <w:ilvl w:val="0"/>
          <w:numId w:val="45"/>
        </w:numPr>
      </w:pPr>
      <w:r>
        <w:t xml:space="preserve">from </w:t>
      </w:r>
      <w:proofErr w:type="spellStart"/>
      <w:r>
        <w:t>keras</w:t>
      </w:r>
      <w:proofErr w:type="spellEnd"/>
      <w:r>
        <w:t xml:space="preserve"> import </w:t>
      </w:r>
      <w:proofErr w:type="spellStart"/>
      <w:r>
        <w:t>regularizers</w:t>
      </w:r>
      <w:proofErr w:type="spellEnd"/>
    </w:p>
    <w:p w14:paraId="39521CF0" w14:textId="77777777" w:rsidR="00A13038" w:rsidRDefault="00A13038" w:rsidP="00A13038">
      <w:pPr>
        <w:pStyle w:val="ListParagraph"/>
        <w:numPr>
          <w:ilvl w:val="0"/>
          <w:numId w:val="45"/>
        </w:numPr>
      </w:pPr>
      <w:r>
        <w:t xml:space="preserve">from </w:t>
      </w:r>
      <w:proofErr w:type="spellStart"/>
      <w:r>
        <w:t>sklearn.model_selection</w:t>
      </w:r>
      <w:proofErr w:type="spellEnd"/>
      <w:r>
        <w:t xml:space="preserve"> import </w:t>
      </w:r>
      <w:proofErr w:type="spellStart"/>
      <w:r>
        <w:t>train_test_split</w:t>
      </w:r>
      <w:proofErr w:type="spellEnd"/>
    </w:p>
    <w:p w14:paraId="1E2CE5E0" w14:textId="77777777" w:rsidR="00A13038" w:rsidRDefault="00A13038" w:rsidP="00A13038">
      <w:pPr>
        <w:pStyle w:val="ListParagraph"/>
        <w:numPr>
          <w:ilvl w:val="0"/>
          <w:numId w:val="45"/>
        </w:numPr>
      </w:pPr>
      <w:r>
        <w:t xml:space="preserve">from </w:t>
      </w:r>
      <w:proofErr w:type="spellStart"/>
      <w:r>
        <w:t>keras.preprocessing.text</w:t>
      </w:r>
      <w:proofErr w:type="spellEnd"/>
      <w:r>
        <w:t xml:space="preserve"> import Tokenizer</w:t>
      </w:r>
    </w:p>
    <w:p w14:paraId="3B7B8F2D" w14:textId="77777777" w:rsidR="00A13038" w:rsidRDefault="00A13038" w:rsidP="00A13038">
      <w:pPr>
        <w:pStyle w:val="ListParagraph"/>
        <w:numPr>
          <w:ilvl w:val="0"/>
          <w:numId w:val="45"/>
        </w:numPr>
      </w:pPr>
      <w:r>
        <w:t xml:space="preserve">from </w:t>
      </w:r>
      <w:proofErr w:type="spellStart"/>
      <w:r>
        <w:t>keras_preprocessing.sequence</w:t>
      </w:r>
      <w:proofErr w:type="spellEnd"/>
      <w:r>
        <w:t xml:space="preserve"> import </w:t>
      </w:r>
      <w:proofErr w:type="spellStart"/>
      <w:r>
        <w:t>pad_sequences</w:t>
      </w:r>
      <w:proofErr w:type="spellEnd"/>
    </w:p>
    <w:p w14:paraId="0E309229" w14:textId="77777777" w:rsidR="00A13038" w:rsidRDefault="00A13038" w:rsidP="00A13038">
      <w:pPr>
        <w:pStyle w:val="ListParagraph"/>
        <w:numPr>
          <w:ilvl w:val="0"/>
          <w:numId w:val="45"/>
        </w:numPr>
      </w:pPr>
      <w:r>
        <w:t xml:space="preserve">import </w:t>
      </w:r>
      <w:proofErr w:type="spellStart"/>
      <w:r>
        <w:t>wordcloud</w:t>
      </w:r>
      <w:proofErr w:type="spellEnd"/>
    </w:p>
    <w:p w14:paraId="7863D614" w14:textId="77777777" w:rsidR="00A13038" w:rsidRDefault="00A13038" w:rsidP="00A13038">
      <w:pPr>
        <w:pStyle w:val="ListParagraph"/>
        <w:numPr>
          <w:ilvl w:val="0"/>
          <w:numId w:val="45"/>
        </w:numPr>
      </w:pPr>
      <w:r>
        <w:t xml:space="preserve">from </w:t>
      </w:r>
      <w:proofErr w:type="spellStart"/>
      <w:r>
        <w:t>wordcloud</w:t>
      </w:r>
      <w:proofErr w:type="spellEnd"/>
      <w:r>
        <w:t xml:space="preserve"> import </w:t>
      </w:r>
      <w:proofErr w:type="spellStart"/>
      <w:r>
        <w:t>WordCloud</w:t>
      </w:r>
      <w:proofErr w:type="spellEnd"/>
      <w:r>
        <w:t xml:space="preserve">, STOPWORDS, </w:t>
      </w:r>
      <w:proofErr w:type="spellStart"/>
      <w:r>
        <w:t>ImageColorGenerator</w:t>
      </w:r>
      <w:proofErr w:type="spellEnd"/>
    </w:p>
    <w:p w14:paraId="2918BD65" w14:textId="77777777" w:rsidR="00A13038" w:rsidRDefault="00A13038" w:rsidP="00A13038">
      <w:pPr>
        <w:pStyle w:val="ListParagraph"/>
        <w:numPr>
          <w:ilvl w:val="0"/>
          <w:numId w:val="45"/>
        </w:numPr>
      </w:pPr>
      <w:r>
        <w:t xml:space="preserve">import </w:t>
      </w:r>
      <w:proofErr w:type="spellStart"/>
      <w:r>
        <w:t>nltk</w:t>
      </w:r>
      <w:proofErr w:type="spellEnd"/>
    </w:p>
    <w:p w14:paraId="3526968C" w14:textId="77777777" w:rsidR="00A13038" w:rsidRDefault="00A13038" w:rsidP="00A13038">
      <w:pPr>
        <w:pStyle w:val="ListParagraph"/>
        <w:numPr>
          <w:ilvl w:val="0"/>
          <w:numId w:val="45"/>
        </w:numPr>
      </w:pPr>
      <w:r>
        <w:t xml:space="preserve">from </w:t>
      </w:r>
      <w:proofErr w:type="spellStart"/>
      <w:r>
        <w:t>nltk.corpus</w:t>
      </w:r>
      <w:proofErr w:type="spellEnd"/>
      <w:r>
        <w:t xml:space="preserve"> import </w:t>
      </w:r>
      <w:proofErr w:type="spellStart"/>
      <w:r>
        <w:t>stopwords</w:t>
      </w:r>
      <w:proofErr w:type="spellEnd"/>
    </w:p>
    <w:p w14:paraId="246A3DF2" w14:textId="77777777" w:rsidR="00A13038" w:rsidRDefault="00A13038" w:rsidP="00A13038">
      <w:pPr>
        <w:pStyle w:val="ListParagraph"/>
        <w:numPr>
          <w:ilvl w:val="0"/>
          <w:numId w:val="45"/>
        </w:numPr>
      </w:pPr>
      <w:r>
        <w:t xml:space="preserve">from </w:t>
      </w:r>
      <w:proofErr w:type="spellStart"/>
      <w:r>
        <w:t>nltk.tokenize</w:t>
      </w:r>
      <w:proofErr w:type="spellEnd"/>
      <w:r>
        <w:t xml:space="preserve"> import </w:t>
      </w:r>
      <w:proofErr w:type="spellStart"/>
      <w:r>
        <w:t>word_tokenize</w:t>
      </w:r>
      <w:proofErr w:type="spellEnd"/>
    </w:p>
    <w:p w14:paraId="1AD73286" w14:textId="77777777" w:rsidR="00A13038" w:rsidRDefault="00A13038" w:rsidP="00A13038">
      <w:pPr>
        <w:pStyle w:val="ListParagraph"/>
        <w:numPr>
          <w:ilvl w:val="0"/>
          <w:numId w:val="45"/>
        </w:numPr>
      </w:pPr>
      <w:r>
        <w:t xml:space="preserve">from </w:t>
      </w:r>
      <w:proofErr w:type="spellStart"/>
      <w:r>
        <w:t>nltk.probability</w:t>
      </w:r>
      <w:proofErr w:type="spellEnd"/>
      <w:r>
        <w:t xml:space="preserve"> import </w:t>
      </w:r>
      <w:proofErr w:type="spellStart"/>
      <w:r>
        <w:t>FreqDist</w:t>
      </w:r>
      <w:proofErr w:type="spellEnd"/>
    </w:p>
    <w:p w14:paraId="4CBA0EB4" w14:textId="0C8D4012" w:rsidR="00A13038" w:rsidRDefault="00A13038" w:rsidP="00A13038">
      <w:pPr>
        <w:pStyle w:val="ListParagraph"/>
        <w:numPr>
          <w:ilvl w:val="0"/>
          <w:numId w:val="45"/>
        </w:numPr>
      </w:pPr>
      <w:r>
        <w:t xml:space="preserve">from </w:t>
      </w:r>
      <w:proofErr w:type="spellStart"/>
      <w:r>
        <w:t>nltk.stem</w:t>
      </w:r>
      <w:proofErr w:type="spellEnd"/>
      <w:r>
        <w:t xml:space="preserve"> import </w:t>
      </w:r>
      <w:proofErr w:type="spellStart"/>
      <w:r>
        <w:t>WordNetLemmatizer</w:t>
      </w:r>
      <w:proofErr w:type="spellEnd"/>
    </w:p>
    <w:p w14:paraId="21DFBBAC" w14:textId="4857F4E8" w:rsidR="007A5D35" w:rsidRDefault="007A5D35" w:rsidP="007A5D35">
      <w:pPr>
        <w:ind w:left="720" w:firstLine="0"/>
      </w:pPr>
      <w:r>
        <w:t>Here are the versions of some of the important packages:</w:t>
      </w:r>
    </w:p>
    <w:p w14:paraId="5FAE65AE" w14:textId="733ED1E0" w:rsidR="007A5D35" w:rsidRPr="007A5D35" w:rsidRDefault="007A5D35" w:rsidP="007A5D35">
      <w:pPr>
        <w:ind w:left="720" w:firstLine="0"/>
      </w:pPr>
      <w:r w:rsidRPr="007A5D35">
        <w:rPr>
          <w:noProof/>
        </w:rPr>
        <w:drawing>
          <wp:inline distT="0" distB="0" distL="0" distR="0" wp14:anchorId="4C0668FF" wp14:editId="2CF6EAC2">
            <wp:extent cx="4648849" cy="205768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4648849" cy="2057687"/>
                    </a:xfrm>
                    <a:prstGeom prst="rect">
                      <a:avLst/>
                    </a:prstGeom>
                  </pic:spPr>
                </pic:pic>
              </a:graphicData>
            </a:graphic>
          </wp:inline>
        </w:drawing>
      </w:r>
    </w:p>
    <w:p w14:paraId="698557F1" w14:textId="7FAF9B81" w:rsidR="00253694" w:rsidRDefault="00B01224" w:rsidP="002C1B55">
      <w:pPr>
        <w:pStyle w:val="Heading1"/>
      </w:pPr>
      <w:bookmarkStart w:id="2" w:name="_Toc113448342"/>
      <w:r>
        <w:t>Data Preparation</w:t>
      </w:r>
      <w:bookmarkEnd w:id="2"/>
    </w:p>
    <w:p w14:paraId="2A0B1532" w14:textId="414A7CFC" w:rsidR="00472150" w:rsidRDefault="00545390" w:rsidP="008A66EF">
      <w:pPr>
        <w:pStyle w:val="Heading2"/>
      </w:pPr>
      <w:r w:rsidRPr="00545390">
        <w:t xml:space="preserve">Summarize </w:t>
      </w:r>
      <w:r w:rsidR="00B01224">
        <w:t>data cleaning process by doing the following:</w:t>
      </w:r>
    </w:p>
    <w:p w14:paraId="105AB797" w14:textId="1A12DAD6" w:rsidR="00B01224" w:rsidRPr="00DC7A11" w:rsidRDefault="00B01224" w:rsidP="00EE29AD">
      <w:pPr>
        <w:pStyle w:val="Heading3"/>
      </w:pPr>
      <w:r w:rsidRPr="00DC7A11">
        <w:t>Perform exploratory data analysis on the chosen dataset, and include an explanation of each of the following elements:</w:t>
      </w:r>
    </w:p>
    <w:p w14:paraId="0341CDB0" w14:textId="105ABA94" w:rsidR="00B01224" w:rsidRDefault="00B01224" w:rsidP="003251A3">
      <w:pPr>
        <w:pStyle w:val="Heading4"/>
      </w:pPr>
      <w:r w:rsidRPr="003251A3">
        <w:t xml:space="preserve">presence of </w:t>
      </w:r>
      <w:r w:rsidRPr="00186277">
        <w:rPr>
          <w:rStyle w:val="Heading3Char"/>
        </w:rPr>
        <w:t>unusual characters</w:t>
      </w:r>
      <w:r w:rsidRPr="003251A3">
        <w:t xml:space="preserve"> (e.g., emojis, non-English characters, etc.)</w:t>
      </w:r>
      <w:r w:rsidR="003251A3">
        <w:t xml:space="preserve">.  </w:t>
      </w:r>
      <w:r w:rsidR="00C23883">
        <w:t xml:space="preserve">Using the </w:t>
      </w:r>
      <w:proofErr w:type="spellStart"/>
      <w:r w:rsidR="00C23883" w:rsidRPr="00186277">
        <w:rPr>
          <w:b/>
          <w:bCs w:val="0"/>
        </w:rPr>
        <w:t>remove_punctuation</w:t>
      </w:r>
      <w:proofErr w:type="spellEnd"/>
      <w:r w:rsidR="00C23883">
        <w:t xml:space="preserve"> </w:t>
      </w:r>
      <w:proofErr w:type="spellStart"/>
      <w:r w:rsidR="00C23883">
        <w:t>functiton</w:t>
      </w:r>
      <w:proofErr w:type="spellEnd"/>
      <w:r w:rsidR="00C23883">
        <w:t xml:space="preserve"> to remove sentence punctuation :</w:t>
      </w:r>
    </w:p>
    <w:p w14:paraId="613F90C6" w14:textId="77777777" w:rsidR="00C23883" w:rsidRDefault="00C23883" w:rsidP="00C23883">
      <w:pPr>
        <w:pStyle w:val="ListParagraph"/>
        <w:numPr>
          <w:ilvl w:val="0"/>
          <w:numId w:val="47"/>
        </w:numPr>
      </w:pPr>
      <w:r>
        <w:t>"?"</w:t>
      </w:r>
    </w:p>
    <w:p w14:paraId="2161D965" w14:textId="77777777" w:rsidR="00C23883" w:rsidRDefault="00C23883" w:rsidP="00C23883">
      <w:pPr>
        <w:pStyle w:val="ListParagraph"/>
        <w:numPr>
          <w:ilvl w:val="0"/>
          <w:numId w:val="47"/>
        </w:numPr>
      </w:pPr>
      <w:r>
        <w:t>"."</w:t>
      </w:r>
    </w:p>
    <w:p w14:paraId="02BAC570" w14:textId="77777777" w:rsidR="00C23883" w:rsidRDefault="00C23883" w:rsidP="00C23883">
      <w:pPr>
        <w:pStyle w:val="ListParagraph"/>
        <w:numPr>
          <w:ilvl w:val="0"/>
          <w:numId w:val="47"/>
        </w:numPr>
      </w:pPr>
      <w:r>
        <w:t>";"</w:t>
      </w:r>
    </w:p>
    <w:p w14:paraId="5FAE88E8" w14:textId="77777777" w:rsidR="00C23883" w:rsidRDefault="00C23883" w:rsidP="00C23883">
      <w:pPr>
        <w:pStyle w:val="ListParagraph"/>
        <w:numPr>
          <w:ilvl w:val="0"/>
          <w:numId w:val="47"/>
        </w:numPr>
      </w:pPr>
      <w:r>
        <w:t>":"</w:t>
      </w:r>
    </w:p>
    <w:p w14:paraId="530CCC9A" w14:textId="77777777" w:rsidR="00C23883" w:rsidRDefault="00C23883" w:rsidP="00C23883">
      <w:pPr>
        <w:pStyle w:val="ListParagraph"/>
        <w:numPr>
          <w:ilvl w:val="0"/>
          <w:numId w:val="47"/>
        </w:numPr>
      </w:pPr>
      <w:r>
        <w:t>"!"</w:t>
      </w:r>
    </w:p>
    <w:p w14:paraId="55912C78" w14:textId="77777777" w:rsidR="00C23883" w:rsidRDefault="00C23883" w:rsidP="00C23883">
      <w:pPr>
        <w:pStyle w:val="ListParagraph"/>
        <w:numPr>
          <w:ilvl w:val="0"/>
          <w:numId w:val="47"/>
        </w:numPr>
      </w:pPr>
      <w:r>
        <w:t>'"'</w:t>
      </w:r>
    </w:p>
    <w:p w14:paraId="03B476EB" w14:textId="291CFB4C" w:rsidR="00C23883" w:rsidRPr="00C23883" w:rsidRDefault="00C23883" w:rsidP="00C23883">
      <w:pPr>
        <w:pStyle w:val="ListParagraph"/>
        <w:numPr>
          <w:ilvl w:val="0"/>
          <w:numId w:val="47"/>
        </w:numPr>
      </w:pPr>
      <w:r>
        <w:t>','</w:t>
      </w:r>
    </w:p>
    <w:p w14:paraId="0E7C8466" w14:textId="6953CFE2" w:rsidR="00B01224" w:rsidRDefault="00B01224" w:rsidP="003251A3">
      <w:pPr>
        <w:pStyle w:val="Heading4"/>
      </w:pPr>
      <w:r w:rsidRPr="00186277">
        <w:rPr>
          <w:rStyle w:val="Heading3Char"/>
        </w:rPr>
        <w:t>vocabulary size</w:t>
      </w:r>
      <w:r w:rsidR="003251A3">
        <w:t xml:space="preserve">.  </w:t>
      </w:r>
      <w:r w:rsidR="00C23883">
        <w:t xml:space="preserve">Used the length of the </w:t>
      </w:r>
      <w:proofErr w:type="spellStart"/>
      <w:r w:rsidR="00C23883">
        <w:t>lokenizer.word_index</w:t>
      </w:r>
      <w:proofErr w:type="spellEnd"/>
      <w:r w:rsidR="00C23883">
        <w:t xml:space="preserve"> to determine that the total vocabulary size is 4,425.  This is identified in the model as the variable “</w:t>
      </w:r>
      <w:proofErr w:type="spellStart"/>
      <w:r w:rsidR="00C23883" w:rsidRPr="006E3653">
        <w:rPr>
          <w:b/>
          <w:bCs w:val="0"/>
        </w:rPr>
        <w:t>vocab_size</w:t>
      </w:r>
      <w:proofErr w:type="spellEnd"/>
      <w:r w:rsidR="00C23883">
        <w:t>”</w:t>
      </w:r>
    </w:p>
    <w:p w14:paraId="4F5AF5BB" w14:textId="77777777" w:rsidR="00C23883" w:rsidRPr="00C23883" w:rsidRDefault="00C23883" w:rsidP="00C23883"/>
    <w:p w14:paraId="59EFFE05" w14:textId="21709C02" w:rsidR="00B01224" w:rsidRDefault="00B01224" w:rsidP="003251A3">
      <w:pPr>
        <w:pStyle w:val="Heading4"/>
      </w:pPr>
      <w:r w:rsidRPr="00186277">
        <w:rPr>
          <w:rStyle w:val="Heading3Char"/>
        </w:rPr>
        <w:t>proposed word embedding length</w:t>
      </w:r>
      <w:r w:rsidR="003251A3">
        <w:t xml:space="preserve">.  </w:t>
      </w:r>
      <w:r w:rsidR="006E3653">
        <w:t>The optimum word embedding length is identified in the model as the variable “</w:t>
      </w:r>
      <w:proofErr w:type="spellStart"/>
      <w:r w:rsidR="006E3653" w:rsidRPr="006E3653">
        <w:rPr>
          <w:b/>
          <w:bCs w:val="0"/>
        </w:rPr>
        <w:t>input_dim</w:t>
      </w:r>
      <w:proofErr w:type="spellEnd"/>
      <w:r w:rsidR="006E3653">
        <w:t xml:space="preserve">” and is set to be the vocabulary size described above, </w:t>
      </w:r>
      <w:proofErr w:type="spellStart"/>
      <w:r w:rsidR="006E3653">
        <w:t>input_dim</w:t>
      </w:r>
      <w:proofErr w:type="spellEnd"/>
      <w:r w:rsidR="006E3653">
        <w:t xml:space="preserve"> = 4,425.</w:t>
      </w:r>
    </w:p>
    <w:p w14:paraId="73805163" w14:textId="77777777" w:rsidR="006E3653" w:rsidRPr="006E3653" w:rsidRDefault="006E3653" w:rsidP="006E3653"/>
    <w:p w14:paraId="66F0E2CD" w14:textId="13B90545" w:rsidR="00B01224" w:rsidRDefault="00B01224" w:rsidP="003251A3">
      <w:pPr>
        <w:pStyle w:val="Heading4"/>
      </w:pPr>
      <w:r w:rsidRPr="003251A3">
        <w:t xml:space="preserve">statistical </w:t>
      </w:r>
      <w:r w:rsidR="00A13038" w:rsidRPr="003251A3">
        <w:t>justification</w:t>
      </w:r>
      <w:r w:rsidRPr="003251A3">
        <w:t xml:space="preserve"> for the chosen </w:t>
      </w:r>
      <w:r w:rsidRPr="00186277">
        <w:rPr>
          <w:rStyle w:val="Heading3Char"/>
        </w:rPr>
        <w:t>maximum sequence length</w:t>
      </w:r>
      <w:r w:rsidR="003251A3">
        <w:t xml:space="preserve">.  </w:t>
      </w:r>
      <w:r w:rsidR="006E3653">
        <w:t>The optimum maximum sequence length was determined through observations to be 256 and is identified in the model as the variable “</w:t>
      </w:r>
      <w:proofErr w:type="spellStart"/>
      <w:r w:rsidR="006E3653" w:rsidRPr="006E3653">
        <w:rPr>
          <w:b/>
          <w:bCs w:val="0"/>
        </w:rPr>
        <w:t>maxlen</w:t>
      </w:r>
      <w:proofErr w:type="spellEnd"/>
      <w:r w:rsidR="006E3653">
        <w:t>”.</w:t>
      </w:r>
    </w:p>
    <w:p w14:paraId="3C0BDEB1" w14:textId="77777777" w:rsidR="008862ED" w:rsidRPr="008862ED" w:rsidRDefault="008862ED" w:rsidP="008862ED"/>
    <w:p w14:paraId="4239BC46" w14:textId="18E6FDF2" w:rsidR="00B01224" w:rsidRPr="00DC7A11" w:rsidRDefault="00B01224" w:rsidP="00EE29AD">
      <w:pPr>
        <w:pStyle w:val="Heading3"/>
      </w:pPr>
      <w:r w:rsidRPr="00DC7A11">
        <w:t>Describe the goals of the tokenization process, including any code generated and packages that are used to normalize text during the tokenization process.</w:t>
      </w:r>
    </w:p>
    <w:p w14:paraId="592D1EB2" w14:textId="296F1C7B" w:rsidR="00B01224" w:rsidRDefault="00A13038" w:rsidP="00A13038">
      <w:pPr>
        <w:pStyle w:val="Heading4"/>
      </w:pPr>
      <w:r>
        <w:t>Tokenize sentences</w:t>
      </w:r>
      <w:r w:rsidR="008862ED">
        <w:t xml:space="preserve"> “</w:t>
      </w:r>
      <w:r w:rsidR="008862ED" w:rsidRPr="00186277">
        <w:rPr>
          <w:rStyle w:val="Heading3Char"/>
        </w:rPr>
        <w:t>First Tokenization</w:t>
      </w:r>
      <w:r w:rsidR="008862ED">
        <w:t>”</w:t>
      </w:r>
      <w:r>
        <w:t>.</w:t>
      </w:r>
      <w:r w:rsidR="008862ED">
        <w:t xml:space="preserve"> In order for the </w:t>
      </w:r>
      <w:proofErr w:type="spellStart"/>
      <w:r w:rsidR="008862ED">
        <w:t>stopwords</w:t>
      </w:r>
      <w:proofErr w:type="spellEnd"/>
      <w:r w:rsidR="008862ED">
        <w:t xml:space="preserve">, </w:t>
      </w:r>
      <w:proofErr w:type="spellStart"/>
      <w:r w:rsidR="008862ED">
        <w:t>lemmazation</w:t>
      </w:r>
      <w:proofErr w:type="spellEnd"/>
      <w:r w:rsidR="008862ED">
        <w:t xml:space="preserve">, and infrequent words analysis to be effective, the initial data of sentence/text structure is tokenized into an array of words. </w:t>
      </w:r>
    </w:p>
    <w:p w14:paraId="7A70B02D" w14:textId="1ABCF341" w:rsidR="007A5D35" w:rsidRDefault="00A13038" w:rsidP="007A5D35">
      <w:pPr>
        <w:pStyle w:val="Heading4"/>
      </w:pPr>
      <w:r>
        <w:t>Tok</w:t>
      </w:r>
      <w:r w:rsidR="009800E6">
        <w:t>enize words to numbers</w:t>
      </w:r>
      <w:r w:rsidR="008862ED">
        <w:t xml:space="preserve"> “</w:t>
      </w:r>
      <w:r w:rsidR="008862ED" w:rsidRPr="00186277">
        <w:rPr>
          <w:rStyle w:val="Heading3Char"/>
        </w:rPr>
        <w:t>Second Tokenization</w:t>
      </w:r>
      <w:r w:rsidR="008862ED">
        <w:t>”</w:t>
      </w:r>
      <w:r w:rsidR="009800E6">
        <w:t>.</w:t>
      </w:r>
      <w:r w:rsidR="008862ED">
        <w:t xml:space="preserve"> Then, just before the model is defined, the second tokenization is used to transform the word structure into an array of numbers. The model requires numbers to be able to model data.</w:t>
      </w:r>
    </w:p>
    <w:p w14:paraId="5DCCC546" w14:textId="77777777" w:rsidR="008862ED" w:rsidRPr="008862ED" w:rsidRDefault="008862ED" w:rsidP="008862ED"/>
    <w:p w14:paraId="3BF88F30" w14:textId="1512FC44" w:rsidR="00B01224" w:rsidRPr="00DC7A11" w:rsidRDefault="00B01224" w:rsidP="00EE29AD">
      <w:pPr>
        <w:pStyle w:val="Heading3"/>
      </w:pPr>
      <w:r w:rsidRPr="00DC7A11">
        <w:t>Explain the padding process used to standardize the length of sequences, including the following in your explanation:</w:t>
      </w:r>
    </w:p>
    <w:p w14:paraId="499A0266" w14:textId="212AF103" w:rsidR="00B01224" w:rsidRDefault="00186277" w:rsidP="003251A3">
      <w:pPr>
        <w:pStyle w:val="Heading4"/>
      </w:pPr>
      <w:r w:rsidRPr="00186277">
        <w:rPr>
          <w:rStyle w:val="Heading3Char"/>
        </w:rPr>
        <w:t>Padding</w:t>
      </w:r>
      <w:r>
        <w:t xml:space="preserve">. </w:t>
      </w:r>
      <w:r w:rsidR="00B01224" w:rsidRPr="003251A3">
        <w:t>if the padding occurs before or after the text sequence</w:t>
      </w:r>
      <w:r>
        <w:t>. The padding is applied after the second tokenization based on the “</w:t>
      </w:r>
      <w:proofErr w:type="spellStart"/>
      <w:r>
        <w:t>maxlen</w:t>
      </w:r>
      <w:proofErr w:type="spellEnd"/>
      <w:r>
        <w:t>” variable.</w:t>
      </w:r>
    </w:p>
    <w:p w14:paraId="076CCC72" w14:textId="77777777" w:rsidR="007A40F4" w:rsidRPr="007A40F4" w:rsidRDefault="007A40F4" w:rsidP="007A40F4"/>
    <w:p w14:paraId="345AD45A" w14:textId="3D900CB1" w:rsidR="00B01224" w:rsidRDefault="00B01224" w:rsidP="003251A3">
      <w:pPr>
        <w:pStyle w:val="Heading4"/>
      </w:pPr>
      <w:r w:rsidRPr="003251A3">
        <w:t xml:space="preserve">a </w:t>
      </w:r>
      <w:r w:rsidRPr="007A40F4">
        <w:rPr>
          <w:rStyle w:val="Heading3Char"/>
        </w:rPr>
        <w:t>screenshot</w:t>
      </w:r>
      <w:r w:rsidRPr="003251A3">
        <w:t xml:space="preserve"> of a single padded sequence</w:t>
      </w:r>
      <w:r w:rsidR="00186277">
        <w:t>. Here is a screenshot of a single padded sequence:</w:t>
      </w:r>
    </w:p>
    <w:p w14:paraId="5A43A8CF" w14:textId="40012B01" w:rsidR="00186277" w:rsidRDefault="007A40F4" w:rsidP="00186277">
      <w:r w:rsidRPr="007A40F4">
        <w:rPr>
          <w:noProof/>
        </w:rPr>
        <w:drawing>
          <wp:inline distT="0" distB="0" distL="0" distR="0" wp14:anchorId="07DB9B4F" wp14:editId="6F8374F6">
            <wp:extent cx="5943600" cy="3718560"/>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0"/>
                    <a:stretch>
                      <a:fillRect/>
                    </a:stretch>
                  </pic:blipFill>
                  <pic:spPr>
                    <a:xfrm>
                      <a:off x="0" y="0"/>
                      <a:ext cx="5943600" cy="3718560"/>
                    </a:xfrm>
                    <a:prstGeom prst="rect">
                      <a:avLst/>
                    </a:prstGeom>
                  </pic:spPr>
                </pic:pic>
              </a:graphicData>
            </a:graphic>
          </wp:inline>
        </w:drawing>
      </w:r>
    </w:p>
    <w:p w14:paraId="26CF215A" w14:textId="77777777" w:rsidR="00186277" w:rsidRPr="00186277" w:rsidRDefault="00186277" w:rsidP="00186277"/>
    <w:p w14:paraId="1B915D9C" w14:textId="6E94BDD3" w:rsidR="00B01224" w:rsidRPr="00DC7A11" w:rsidRDefault="00B01224" w:rsidP="00EE29AD">
      <w:pPr>
        <w:pStyle w:val="Heading3"/>
      </w:pPr>
      <w:r w:rsidRPr="00DC7A11">
        <w:t>Identify how many categories of sentiment will be used and an activation function for the final dense layer of the network.</w:t>
      </w:r>
    </w:p>
    <w:p w14:paraId="2AFBE3CB" w14:textId="23CE0741" w:rsidR="00B01224" w:rsidRPr="00CB5B35" w:rsidRDefault="00B52921" w:rsidP="004C4F06">
      <w:pPr>
        <w:pStyle w:val="Heading4"/>
      </w:pPr>
      <w:r>
        <w:rPr>
          <w:rStyle w:val="Heading3Char"/>
        </w:rPr>
        <w:t>s</w:t>
      </w:r>
      <w:r w:rsidR="00DF5282" w:rsidRPr="004C4F06">
        <w:rPr>
          <w:rStyle w:val="Heading3Char"/>
        </w:rPr>
        <w:t>entiment categories</w:t>
      </w:r>
      <w:r w:rsidR="00DF5282" w:rsidRPr="00CB5B35">
        <w:t>.</w:t>
      </w:r>
      <w:r w:rsidR="00CC0BE9" w:rsidRPr="00CB5B35">
        <w:t xml:space="preserve"> There are two (2) sentiment categories, positive sentiment indicated by an integer value of 1</w:t>
      </w:r>
      <w:r w:rsidR="00CF6AA8" w:rsidRPr="00CB5B35">
        <w:t xml:space="preserve"> and negative sentiment indicated by an integer value of 0.</w:t>
      </w:r>
    </w:p>
    <w:p w14:paraId="1BFCA0A4" w14:textId="46761D5D" w:rsidR="00DF5282" w:rsidRDefault="00B52921" w:rsidP="004C4F06">
      <w:pPr>
        <w:pStyle w:val="Heading4"/>
      </w:pPr>
      <w:r>
        <w:rPr>
          <w:rStyle w:val="Heading3Char"/>
        </w:rPr>
        <w:t>a</w:t>
      </w:r>
      <w:r w:rsidR="00DF5282" w:rsidRPr="004C4F06">
        <w:rPr>
          <w:rStyle w:val="Heading3Char"/>
        </w:rPr>
        <w:t>ctivation function</w:t>
      </w:r>
      <w:r w:rsidR="00DF5282" w:rsidRPr="00CB5B35">
        <w:t xml:space="preserve">. </w:t>
      </w:r>
      <w:r w:rsidR="00CF6AA8" w:rsidRPr="00CB5B35">
        <w:t>The activation function used in the model is ‘sigmo</w:t>
      </w:r>
      <w:r w:rsidR="001F0E60" w:rsidRPr="00CB5B35">
        <w:t>i</w:t>
      </w:r>
      <w:r w:rsidR="00CF6AA8" w:rsidRPr="00CB5B35">
        <w:t xml:space="preserve">d’. </w:t>
      </w:r>
      <w:r w:rsidR="001F0E60" w:rsidRPr="00CB5B35">
        <w:t xml:space="preserve">The sigmoid function is a simple case of the </w:t>
      </w:r>
      <w:proofErr w:type="spellStart"/>
      <w:r w:rsidR="001F0E60" w:rsidRPr="00CB5B35">
        <w:t>softmax</w:t>
      </w:r>
      <w:proofErr w:type="spellEnd"/>
      <w:r w:rsidR="001F0E60" w:rsidRPr="00CB5B35">
        <w:t xml:space="preserve"> multi-classification function. The sigmoid function </w:t>
      </w:r>
      <w:r w:rsidR="000C2240" w:rsidRPr="00CB5B35">
        <w:t>takes any real number as input and outputs a value in the range of 0 to 1, the larger the input value, the closer the output will be to 1.</w:t>
      </w:r>
    </w:p>
    <w:p w14:paraId="3C514B95" w14:textId="77777777" w:rsidR="007A40F4" w:rsidRPr="007A40F4" w:rsidRDefault="007A40F4" w:rsidP="007A40F4"/>
    <w:p w14:paraId="32C0E624" w14:textId="167731F1" w:rsidR="00B01224" w:rsidRDefault="00B01224" w:rsidP="00EE29AD">
      <w:pPr>
        <w:pStyle w:val="Heading3"/>
      </w:pPr>
      <w:r>
        <w:t>Explain the steps used to prepare the data for analysis, including the size of the training, validation, and test set split.</w:t>
      </w:r>
    </w:p>
    <w:p w14:paraId="7581C5AF" w14:textId="10BD177E" w:rsidR="00B01224" w:rsidRDefault="005365D3" w:rsidP="00436781">
      <w:pPr>
        <w:pStyle w:val="Steps"/>
      </w:pPr>
      <w:r w:rsidRPr="005365D3">
        <w:rPr>
          <w:rStyle w:val="Heading3Char"/>
        </w:rPr>
        <w:t>Combine Data</w:t>
      </w:r>
      <w:r>
        <w:t xml:space="preserve">. Used pandas </w:t>
      </w:r>
      <w:proofErr w:type="spellStart"/>
      <w:r>
        <w:t>concat</w:t>
      </w:r>
      <w:proofErr w:type="spellEnd"/>
      <w:r>
        <w:t>() function to combined the three (3) datasets.</w:t>
      </w:r>
    </w:p>
    <w:p w14:paraId="2FBCCA64" w14:textId="2F3F77F5" w:rsidR="00436781" w:rsidRDefault="005365D3" w:rsidP="00436781">
      <w:pPr>
        <w:pStyle w:val="Steps"/>
      </w:pPr>
      <w:r w:rsidRPr="005365D3">
        <w:rPr>
          <w:rStyle w:val="Heading3Char"/>
        </w:rPr>
        <w:t>Punctuation</w:t>
      </w:r>
      <w:r>
        <w:t>. Used python join() function to remove a given list of punctuation characters.</w:t>
      </w:r>
    </w:p>
    <w:p w14:paraId="654A2C5C" w14:textId="54A596C7" w:rsidR="00436781" w:rsidRDefault="005365D3" w:rsidP="00436781">
      <w:pPr>
        <w:pStyle w:val="Steps"/>
      </w:pPr>
      <w:r w:rsidRPr="005365D3">
        <w:rPr>
          <w:rStyle w:val="Heading3Char"/>
        </w:rPr>
        <w:t>Lowercase</w:t>
      </w:r>
      <w:r>
        <w:t>. Used python’s lower() function to change the case of all text to lowercase.</w:t>
      </w:r>
    </w:p>
    <w:p w14:paraId="3198625E" w14:textId="10961B8D" w:rsidR="00436781" w:rsidRDefault="005365D3" w:rsidP="00436781">
      <w:pPr>
        <w:pStyle w:val="Steps"/>
      </w:pPr>
      <w:r w:rsidRPr="00BC5D0D">
        <w:rPr>
          <w:rStyle w:val="Heading3Char"/>
        </w:rPr>
        <w:t>Word Tokenizer</w:t>
      </w:r>
      <w:r>
        <w:t xml:space="preserve">. Used </w:t>
      </w:r>
      <w:proofErr w:type="spellStart"/>
      <w:r>
        <w:t>nltk’s</w:t>
      </w:r>
      <w:proofErr w:type="spellEnd"/>
      <w:r>
        <w:t xml:space="preserve"> </w:t>
      </w:r>
      <w:proofErr w:type="spellStart"/>
      <w:r>
        <w:t>RegexpTokenizer</w:t>
      </w:r>
      <w:proofErr w:type="spellEnd"/>
      <w:r>
        <w:t xml:space="preserve">() function to </w:t>
      </w:r>
      <w:r w:rsidR="00BC5D0D">
        <w:t>change the sentence structure to array of individual words.</w:t>
      </w:r>
    </w:p>
    <w:p w14:paraId="69ABA246" w14:textId="11C06C3F" w:rsidR="00BC5D0D" w:rsidRDefault="00BC5D0D" w:rsidP="00436781">
      <w:pPr>
        <w:pStyle w:val="Steps"/>
      </w:pPr>
      <w:proofErr w:type="spellStart"/>
      <w:r w:rsidRPr="00BC5D0D">
        <w:rPr>
          <w:rStyle w:val="Heading3Char"/>
        </w:rPr>
        <w:t>Stopwords</w:t>
      </w:r>
      <w:proofErr w:type="spellEnd"/>
      <w:r>
        <w:t xml:space="preserve">. Used </w:t>
      </w:r>
      <w:proofErr w:type="spellStart"/>
      <w:r>
        <w:t>nltk’s</w:t>
      </w:r>
      <w:proofErr w:type="spellEnd"/>
      <w:r>
        <w:t xml:space="preserve"> </w:t>
      </w:r>
      <w:proofErr w:type="spellStart"/>
      <w:r>
        <w:t>stopwords.words</w:t>
      </w:r>
      <w:proofErr w:type="spellEnd"/>
      <w:r>
        <w:t>(“</w:t>
      </w:r>
      <w:proofErr w:type="spellStart"/>
      <w:r>
        <w:t>english</w:t>
      </w:r>
      <w:proofErr w:type="spellEnd"/>
      <w:r>
        <w:t xml:space="preserve">”) appended with a short list of my own </w:t>
      </w:r>
      <w:proofErr w:type="spellStart"/>
      <w:r>
        <w:t>stopwords</w:t>
      </w:r>
      <w:proofErr w:type="spellEnd"/>
      <w:r>
        <w:t>, to go through and remove those words from the data.</w:t>
      </w:r>
    </w:p>
    <w:p w14:paraId="1E0576D8" w14:textId="1671C5BD" w:rsidR="00E25EC6" w:rsidRDefault="006B6F0C" w:rsidP="00436781">
      <w:pPr>
        <w:pStyle w:val="Steps"/>
      </w:pPr>
      <w:r>
        <w:rPr>
          <w:rStyle w:val="Heading3Char"/>
        </w:rPr>
        <w:t>Remove Infrequent Words</w:t>
      </w:r>
      <w:r w:rsidRPr="006B6F0C">
        <w:t>.</w:t>
      </w:r>
      <w:r>
        <w:t xml:space="preserve"> Used </w:t>
      </w:r>
      <w:proofErr w:type="spellStart"/>
      <w:r>
        <w:t>nltk’s</w:t>
      </w:r>
      <w:proofErr w:type="spellEnd"/>
      <w:r>
        <w:t xml:space="preserve"> </w:t>
      </w:r>
      <w:proofErr w:type="spellStart"/>
      <w:r>
        <w:t>FreqDist</w:t>
      </w:r>
      <w:proofErr w:type="spellEnd"/>
      <w:r>
        <w:t>() to compile and count all of words in the data. Then I removed all words based on a cutoff value. In this case, the cutoff value was set at 1, I did not want to remove any words from the already small dataset.</w:t>
      </w:r>
    </w:p>
    <w:p w14:paraId="25BB92F1" w14:textId="5E3F00B2" w:rsidR="006B6F0C" w:rsidRDefault="006B6F0C" w:rsidP="00436781">
      <w:pPr>
        <w:pStyle w:val="Steps"/>
      </w:pPr>
      <w:r>
        <w:rPr>
          <w:rStyle w:val="Heading3Char"/>
        </w:rPr>
        <w:t>Lemmatize</w:t>
      </w:r>
      <w:r w:rsidRPr="006B6F0C">
        <w:t>.</w:t>
      </w:r>
      <w:r>
        <w:t xml:space="preserve"> Used </w:t>
      </w:r>
      <w:proofErr w:type="spellStart"/>
      <w:r>
        <w:t>nltk’s</w:t>
      </w:r>
      <w:proofErr w:type="spellEnd"/>
      <w:r>
        <w:t xml:space="preserve"> </w:t>
      </w:r>
      <w:proofErr w:type="spellStart"/>
      <w:r>
        <w:t>WordNetLemmatizer</w:t>
      </w:r>
      <w:proofErr w:type="spellEnd"/>
      <w:r>
        <w:t>() function to standardize the word tense.</w:t>
      </w:r>
    </w:p>
    <w:p w14:paraId="320AA320" w14:textId="5D20E322" w:rsidR="006B6F0C" w:rsidRDefault="006B6F0C" w:rsidP="006B6F0C">
      <w:pPr>
        <w:ind w:left="720" w:firstLine="0"/>
      </w:pPr>
    </w:p>
    <w:p w14:paraId="51B66764" w14:textId="5DA95193" w:rsidR="006B6F0C" w:rsidRDefault="006B6F0C" w:rsidP="006B6F0C">
      <w:pPr>
        <w:ind w:left="720" w:firstLine="0"/>
      </w:pPr>
    </w:p>
    <w:p w14:paraId="66F4A942" w14:textId="77777777" w:rsidR="006B6F0C" w:rsidRDefault="006B6F0C" w:rsidP="006B6F0C">
      <w:pPr>
        <w:ind w:left="720" w:firstLine="0"/>
        <w:sectPr w:rsidR="006B6F0C" w:rsidSect="00236EE1">
          <w:headerReference w:type="default" r:id="rId11"/>
          <w:headerReference w:type="first" r:id="rId12"/>
          <w:footnotePr>
            <w:pos w:val="beneathText"/>
          </w:footnotePr>
          <w:type w:val="continuous"/>
          <w:pgSz w:w="12240" w:h="15840"/>
          <w:pgMar w:top="1440" w:right="1440" w:bottom="1440" w:left="1440" w:header="720" w:footer="720" w:gutter="0"/>
          <w:cols w:space="720"/>
          <w:titlePg/>
          <w:docGrid w:linePitch="360"/>
        </w:sectPr>
      </w:pPr>
    </w:p>
    <w:p w14:paraId="14D92AC5" w14:textId="77777777" w:rsidR="006B6F0C" w:rsidRPr="006B6F0C" w:rsidRDefault="006B6F0C" w:rsidP="006B6F0C">
      <w:pPr>
        <w:ind w:left="720" w:firstLine="0"/>
      </w:pPr>
    </w:p>
    <w:p w14:paraId="572FDAB4" w14:textId="099C71C7" w:rsidR="00963354" w:rsidRDefault="00B01224" w:rsidP="00EE29AD">
      <w:pPr>
        <w:pStyle w:val="Heading3"/>
      </w:pPr>
      <w:r>
        <w:t>Provide a copy of the prepared dataset.</w:t>
      </w:r>
    </w:p>
    <w:p w14:paraId="560FD33B" w14:textId="196E30BE" w:rsidR="00B01224" w:rsidRDefault="007A40F4" w:rsidP="007A40F4">
      <w:r>
        <w:t>See Table 10. A c</w:t>
      </w:r>
      <w:r w:rsidR="00DF5282" w:rsidRPr="007A40F4">
        <w:t>opy of prepared dataset is attached</w:t>
      </w:r>
      <w:r w:rsidR="00BC5D0D">
        <w:t xml:space="preserve"> to submission and is located in the “tables” folder.</w:t>
      </w:r>
    </w:p>
    <w:p w14:paraId="158F405C" w14:textId="3350954F" w:rsidR="00BC5D0D" w:rsidRDefault="00BC5D0D" w:rsidP="00BC5D0D">
      <w:pPr>
        <w:pStyle w:val="Figureimage"/>
      </w:pPr>
      <w:r w:rsidRPr="00BC5D0D">
        <w:drawing>
          <wp:inline distT="0" distB="0" distL="0" distR="0" wp14:anchorId="07E7ECD9" wp14:editId="44E844F6">
            <wp:extent cx="5943600" cy="480822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13"/>
                    <a:stretch>
                      <a:fillRect/>
                    </a:stretch>
                  </pic:blipFill>
                  <pic:spPr>
                    <a:xfrm>
                      <a:off x="0" y="0"/>
                      <a:ext cx="5943600" cy="4808220"/>
                    </a:xfrm>
                    <a:prstGeom prst="rect">
                      <a:avLst/>
                    </a:prstGeom>
                  </pic:spPr>
                </pic:pic>
              </a:graphicData>
            </a:graphic>
          </wp:inline>
        </w:drawing>
      </w:r>
    </w:p>
    <w:p w14:paraId="357CB897" w14:textId="407A1189" w:rsidR="00BC5D0D" w:rsidRPr="007A40F4" w:rsidRDefault="00BC5D0D" w:rsidP="00BC5D0D">
      <w:pPr>
        <w:pStyle w:val="Figureimage"/>
      </w:pPr>
      <w:r w:rsidRPr="00BC5D0D">
        <w:drawing>
          <wp:inline distT="0" distB="0" distL="0" distR="0" wp14:anchorId="25FF9AE6" wp14:editId="78E27892">
            <wp:extent cx="59436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600"/>
                    </a:xfrm>
                    <a:prstGeom prst="rect">
                      <a:avLst/>
                    </a:prstGeom>
                  </pic:spPr>
                </pic:pic>
              </a:graphicData>
            </a:graphic>
          </wp:inline>
        </w:drawing>
      </w:r>
    </w:p>
    <w:p w14:paraId="6F21DB21" w14:textId="1530D088" w:rsidR="00545390" w:rsidRDefault="00B01224" w:rsidP="00545390">
      <w:pPr>
        <w:pStyle w:val="Heading1"/>
      </w:pPr>
      <w:bookmarkStart w:id="3" w:name="_Toc113448343"/>
      <w:r>
        <w:t>Network Architecture</w:t>
      </w:r>
      <w:bookmarkEnd w:id="3"/>
    </w:p>
    <w:p w14:paraId="1CCF125D" w14:textId="16ECE447" w:rsidR="00B01224" w:rsidRDefault="00B01224" w:rsidP="00EE29AD">
      <w:pPr>
        <w:pStyle w:val="Heading2"/>
      </w:pPr>
      <w:r>
        <w:t>Describe the type of network used by doing the following:</w:t>
      </w:r>
    </w:p>
    <w:p w14:paraId="4F00435D" w14:textId="66305F75" w:rsidR="00B01224" w:rsidRDefault="00B01224" w:rsidP="00EE29AD">
      <w:pPr>
        <w:pStyle w:val="Heading3"/>
      </w:pPr>
      <w:r>
        <w:t>Provide the output of the model summary of the function from TensorFlow.</w:t>
      </w:r>
    </w:p>
    <w:p w14:paraId="3A78299B" w14:textId="6B270EE7" w:rsidR="00B01224" w:rsidRDefault="007A40F4" w:rsidP="00B01224">
      <w:r>
        <w:t xml:space="preserve">See Figure </w:t>
      </w:r>
      <w:r w:rsidR="00AA2525">
        <w:t>4</w:t>
      </w:r>
      <w:r>
        <w:t xml:space="preserve">. The final </w:t>
      </w:r>
      <w:r w:rsidR="00AA2525">
        <w:t xml:space="preserve">“best” </w:t>
      </w:r>
      <w:r>
        <w:t>model summary is as follows:</w:t>
      </w:r>
    </w:p>
    <w:p w14:paraId="5F190B08" w14:textId="71EEBEB2" w:rsidR="007A40F4" w:rsidRDefault="00436781" w:rsidP="00436781">
      <w:pPr>
        <w:pStyle w:val="Figureimage"/>
      </w:pPr>
      <w:r w:rsidRPr="00436781">
        <w:drawing>
          <wp:inline distT="0" distB="0" distL="0" distR="0" wp14:anchorId="6F16A7B3" wp14:editId="5F25CB4D">
            <wp:extent cx="4481093" cy="63627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4493940" cy="6380941"/>
                    </a:xfrm>
                    <a:prstGeom prst="rect">
                      <a:avLst/>
                    </a:prstGeom>
                  </pic:spPr>
                </pic:pic>
              </a:graphicData>
            </a:graphic>
          </wp:inline>
        </w:drawing>
      </w:r>
    </w:p>
    <w:p w14:paraId="58252EDC" w14:textId="09B4F5B2" w:rsidR="00B01224" w:rsidRDefault="00B01224" w:rsidP="00EE29AD">
      <w:pPr>
        <w:pStyle w:val="Heading3"/>
      </w:pPr>
      <w:r>
        <w:t>Discuss the number of layers, the type of layers, and total number of parameters.</w:t>
      </w:r>
    </w:p>
    <w:p w14:paraId="7E427225" w14:textId="47F5261C" w:rsidR="001A19AC" w:rsidRDefault="001A19AC" w:rsidP="001A19AC">
      <w:pPr>
        <w:pStyle w:val="Heading4"/>
      </w:pPr>
      <w:r w:rsidRPr="001A19AC">
        <w:rPr>
          <w:rStyle w:val="Heading3Char"/>
        </w:rPr>
        <w:t>Embedding</w:t>
      </w:r>
      <w:r>
        <w:t xml:space="preserve"> layer. The embedding layer is used to </w:t>
      </w:r>
      <w:r w:rsidR="00212F7A">
        <w:t>convert each word to a vector of defined size. “</w:t>
      </w:r>
      <w:r w:rsidR="00212F7A" w:rsidRPr="00212F7A">
        <w:t>Embedding layer enables us to convert each word into a fixed length vector of defined size. The resultant vector is a dense one with having real values instead of just 0’s and 1’s. The fixed length of word vectors helps us to represent words in a better way along with reduced dimensions.</w:t>
      </w:r>
      <w:r w:rsidR="00212F7A">
        <w:t>” (Saxena, 2020)</w:t>
      </w:r>
    </w:p>
    <w:p w14:paraId="22C3D18C" w14:textId="77777777" w:rsidR="00436781" w:rsidRPr="00436781" w:rsidRDefault="00436781" w:rsidP="00436781"/>
    <w:p w14:paraId="30DBE30D" w14:textId="4D4AA560" w:rsidR="001A19AC" w:rsidRDefault="001A19AC" w:rsidP="001A19AC">
      <w:pPr>
        <w:pStyle w:val="Heading4"/>
      </w:pPr>
      <w:r w:rsidRPr="001A19AC">
        <w:rPr>
          <w:rStyle w:val="Heading3Char"/>
        </w:rPr>
        <w:t>Flattening</w:t>
      </w:r>
      <w:r>
        <w:t xml:space="preserve"> layer. The flattening layer is used t</w:t>
      </w:r>
      <w:r w:rsidR="00212F7A">
        <w:t>o reduce the dimension and shape of the input layer.</w:t>
      </w:r>
    </w:p>
    <w:p w14:paraId="43B73296" w14:textId="77777777" w:rsidR="00436781" w:rsidRPr="00436781" w:rsidRDefault="00436781" w:rsidP="00436781"/>
    <w:p w14:paraId="63D390A3" w14:textId="661C6EBE" w:rsidR="001A19AC" w:rsidRDefault="001A19AC" w:rsidP="001A19AC">
      <w:pPr>
        <w:pStyle w:val="Heading4"/>
      </w:pPr>
      <w:r w:rsidRPr="001A19AC">
        <w:rPr>
          <w:rStyle w:val="Heading3Char"/>
        </w:rPr>
        <w:t>Dense</w:t>
      </w:r>
      <w:r>
        <w:t xml:space="preserve"> layer. The dense layer is used t</w:t>
      </w:r>
      <w:r w:rsidR="00212F7A">
        <w:t xml:space="preserve">o </w:t>
      </w:r>
      <w:r w:rsidR="009E6645">
        <w:t>combine all of the available neurons in the model and shape the final output of the model.</w:t>
      </w:r>
    </w:p>
    <w:p w14:paraId="6BD16F73" w14:textId="77777777" w:rsidR="00436781" w:rsidRPr="00436781" w:rsidRDefault="00436781" w:rsidP="00436781"/>
    <w:p w14:paraId="063D9942" w14:textId="2BDF1D4C" w:rsidR="001A19AC" w:rsidRPr="001A19AC" w:rsidRDefault="001A19AC" w:rsidP="001A19AC">
      <w:pPr>
        <w:pStyle w:val="Heading4"/>
      </w:pPr>
      <w:bookmarkStart w:id="4" w:name="_Toc113448344"/>
      <w:r w:rsidRPr="009E6645">
        <w:rPr>
          <w:rStyle w:val="Heading1Char"/>
        </w:rPr>
        <w:t>Parameters</w:t>
      </w:r>
      <w:bookmarkEnd w:id="4"/>
      <w:r>
        <w:t xml:space="preserve">. The parameters are sub-divided into trainable and non-trainable parameters. </w:t>
      </w:r>
      <w:r w:rsidR="009E6645">
        <w:t>Depending on the vocabulary size, the tokenized word lengths and batch size, each model can have between thousands to millions of parameters. In this analysis, all of the parameters of all the candidate models were “trainable”. See Figure 5 for the number of parameters for each candidate model and Figure 6 for the number of parameters in the final “best” model.</w:t>
      </w:r>
    </w:p>
    <w:p w14:paraId="07D9F772" w14:textId="77777777" w:rsidR="00B01224" w:rsidRPr="00B01224" w:rsidRDefault="00B01224" w:rsidP="00B01224"/>
    <w:p w14:paraId="2583933A" w14:textId="76B8AB11" w:rsidR="00B01224" w:rsidRDefault="00B01224" w:rsidP="00EE29AD">
      <w:pPr>
        <w:pStyle w:val="Heading3"/>
      </w:pPr>
      <w:r>
        <w:t>Justify the choice of hyperparameters, including the following elements:</w:t>
      </w:r>
    </w:p>
    <w:p w14:paraId="43B3E1BA" w14:textId="5CAD755A" w:rsidR="00B01224" w:rsidRDefault="00B01224" w:rsidP="003251A3">
      <w:pPr>
        <w:pStyle w:val="Heading4"/>
      </w:pPr>
      <w:r w:rsidRPr="003251A3">
        <w:rPr>
          <w:rStyle w:val="Heading3Char"/>
        </w:rPr>
        <w:t>activation functions</w:t>
      </w:r>
      <w:r w:rsidR="003251A3">
        <w:t xml:space="preserve">.  </w:t>
      </w:r>
      <w:r w:rsidR="001A19AC">
        <w:t xml:space="preserve">The </w:t>
      </w:r>
      <w:proofErr w:type="spellStart"/>
      <w:r w:rsidR="001A19AC">
        <w:t>sigmod</w:t>
      </w:r>
      <w:proofErr w:type="spellEnd"/>
      <w:r w:rsidR="001A19AC">
        <w:t xml:space="preserve"> activation function is commonly used for </w:t>
      </w:r>
      <w:r w:rsidR="007C0280">
        <w:t xml:space="preserve">binary classification models. </w:t>
      </w:r>
      <w:r w:rsidR="009E6645">
        <w:t xml:space="preserve">The activation function is specified in the dense layer. </w:t>
      </w:r>
    </w:p>
    <w:p w14:paraId="057BF12A" w14:textId="77777777" w:rsidR="00436781" w:rsidRPr="00436781" w:rsidRDefault="00436781" w:rsidP="00436781"/>
    <w:p w14:paraId="6DD9194D" w14:textId="7EDF8835" w:rsidR="00B01224" w:rsidRDefault="00B01224" w:rsidP="003251A3">
      <w:pPr>
        <w:pStyle w:val="Heading4"/>
      </w:pPr>
      <w:r w:rsidRPr="003251A3">
        <w:rPr>
          <w:rStyle w:val="Heading3Char"/>
        </w:rPr>
        <w:t>number of nodes per layer</w:t>
      </w:r>
      <w:r w:rsidR="003251A3">
        <w:t xml:space="preserve">.  </w:t>
      </w:r>
      <w:r w:rsidR="009E6645">
        <w:t xml:space="preserve">The model summary shows the number of parameters </w:t>
      </w:r>
      <w:r w:rsidR="00E12774">
        <w:t>associated with each layer.</w:t>
      </w:r>
    </w:p>
    <w:p w14:paraId="6079630C" w14:textId="77777777" w:rsidR="00436781" w:rsidRPr="00436781" w:rsidRDefault="00436781" w:rsidP="00436781"/>
    <w:p w14:paraId="07B4A59B" w14:textId="06A90994" w:rsidR="00DC4BE6" w:rsidRDefault="00DC4BE6" w:rsidP="003251A3">
      <w:pPr>
        <w:pStyle w:val="Heading4"/>
      </w:pPr>
      <w:r w:rsidRPr="003251A3">
        <w:rPr>
          <w:rStyle w:val="Heading3Char"/>
        </w:rPr>
        <w:t>loss function</w:t>
      </w:r>
      <w:r w:rsidR="003251A3">
        <w:t xml:space="preserve">.  </w:t>
      </w:r>
      <w:r w:rsidR="000B5C0D">
        <w:t xml:space="preserve">The loss function for the model is “binary </w:t>
      </w:r>
      <w:proofErr w:type="spellStart"/>
      <w:r w:rsidR="000B5C0D">
        <w:t>crossentropy</w:t>
      </w:r>
      <w:proofErr w:type="spellEnd"/>
      <w:r w:rsidR="000B5C0D">
        <w:t>”</w:t>
      </w:r>
      <w:r w:rsidR="00E12774">
        <w:t>.</w:t>
      </w:r>
      <w:r w:rsidR="000B5C0D">
        <w:t xml:space="preserve"> The loss function is specified in the </w:t>
      </w:r>
      <w:proofErr w:type="spellStart"/>
      <w:r w:rsidR="000B5C0D">
        <w:t>model.compile</w:t>
      </w:r>
      <w:proofErr w:type="spellEnd"/>
      <w:r w:rsidR="000B5C0D">
        <w:t>() code as follows:</w:t>
      </w:r>
    </w:p>
    <w:p w14:paraId="56A9FC9D" w14:textId="74DFA6BE" w:rsidR="00436781" w:rsidRPr="000B5C0D" w:rsidRDefault="000B5C0D" w:rsidP="000B5C0D">
      <w:pPr>
        <w:pStyle w:val="Figureimage"/>
      </w:pPr>
      <w:r w:rsidRPr="000B5C0D">
        <w:drawing>
          <wp:inline distT="0" distB="0" distL="0" distR="0" wp14:anchorId="2FA819F9" wp14:editId="394C8165">
            <wp:extent cx="5943600" cy="1001395"/>
            <wp:effectExtent l="0" t="0" r="0" b="825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6"/>
                    <a:stretch>
                      <a:fillRect/>
                    </a:stretch>
                  </pic:blipFill>
                  <pic:spPr>
                    <a:xfrm>
                      <a:off x="0" y="0"/>
                      <a:ext cx="5943600" cy="1001395"/>
                    </a:xfrm>
                    <a:prstGeom prst="rect">
                      <a:avLst/>
                    </a:prstGeom>
                  </pic:spPr>
                </pic:pic>
              </a:graphicData>
            </a:graphic>
          </wp:inline>
        </w:drawing>
      </w:r>
    </w:p>
    <w:p w14:paraId="3841CFE0" w14:textId="524CE6BB" w:rsidR="00DC4BE6" w:rsidRDefault="00B52921" w:rsidP="003251A3">
      <w:pPr>
        <w:pStyle w:val="Heading4"/>
      </w:pPr>
      <w:r>
        <w:rPr>
          <w:rStyle w:val="Heading3Char"/>
        </w:rPr>
        <w:t>o</w:t>
      </w:r>
      <w:r w:rsidR="00DC4BE6" w:rsidRPr="003251A3">
        <w:rPr>
          <w:rStyle w:val="Heading3Char"/>
        </w:rPr>
        <w:t>ptimizer</w:t>
      </w:r>
      <w:r w:rsidR="003251A3">
        <w:t xml:space="preserve">.  </w:t>
      </w:r>
      <w:r w:rsidR="000B5C0D">
        <w:t>The optimizer is “</w:t>
      </w:r>
      <w:proofErr w:type="spellStart"/>
      <w:r w:rsidR="000B5C0D">
        <w:t>adam</w:t>
      </w:r>
      <w:proofErr w:type="spellEnd"/>
      <w:r w:rsidR="000B5C0D">
        <w:t>” and is also specified in the compile portion of the code as seen above.</w:t>
      </w:r>
    </w:p>
    <w:p w14:paraId="6B3C69A6" w14:textId="77777777" w:rsidR="00436781" w:rsidRPr="00436781" w:rsidRDefault="00436781" w:rsidP="00436781"/>
    <w:p w14:paraId="4FD0906D" w14:textId="07ADFDB8" w:rsidR="00DC4BE6" w:rsidRDefault="00DC4BE6" w:rsidP="003251A3">
      <w:pPr>
        <w:pStyle w:val="Heading4"/>
      </w:pPr>
      <w:r w:rsidRPr="003251A3">
        <w:rPr>
          <w:rStyle w:val="Heading3Char"/>
        </w:rPr>
        <w:t>stopping criteria</w:t>
      </w:r>
      <w:r w:rsidR="003251A3">
        <w:t xml:space="preserve">.  </w:t>
      </w:r>
      <w:r w:rsidR="00E12774">
        <w:t>Not used. I ran multiple models of varying number of epochs. Then, looked at the outcome and made updates to the subsequent model based on those observations.</w:t>
      </w:r>
    </w:p>
    <w:p w14:paraId="38EB2B6D" w14:textId="77777777" w:rsidR="00436781" w:rsidRPr="00436781" w:rsidRDefault="00436781" w:rsidP="00436781"/>
    <w:p w14:paraId="3042D262" w14:textId="0B166434" w:rsidR="00DC4BE6" w:rsidRPr="003251A3" w:rsidRDefault="00DC4BE6" w:rsidP="003251A3">
      <w:pPr>
        <w:pStyle w:val="Heading4"/>
      </w:pPr>
      <w:r w:rsidRPr="003251A3">
        <w:rPr>
          <w:rStyle w:val="Heading3Char"/>
        </w:rPr>
        <w:t>evaluation metric</w:t>
      </w:r>
      <w:r w:rsidR="003251A3">
        <w:t xml:space="preserve">.  </w:t>
      </w:r>
      <w:r w:rsidR="00E12774">
        <w:t>The primary evaluation metric is the Accuracy percentage. The metric is obtained when running the test data through the prediction model.</w:t>
      </w:r>
    </w:p>
    <w:p w14:paraId="1A9400CC" w14:textId="0ACA630D" w:rsidR="00162203" w:rsidRDefault="00162203" w:rsidP="00162203">
      <w:pPr>
        <w:pStyle w:val="Heading1"/>
      </w:pPr>
      <w:bookmarkStart w:id="5" w:name="_Toc113448345"/>
      <w:r>
        <w:t xml:space="preserve">Model </w:t>
      </w:r>
      <w:r w:rsidR="00B01224">
        <w:t>Evaluation</w:t>
      </w:r>
      <w:bookmarkEnd w:id="5"/>
    </w:p>
    <w:p w14:paraId="79B3CC4B" w14:textId="5258D549" w:rsidR="00DC4BE6" w:rsidRDefault="00DC4BE6" w:rsidP="00EE29AD">
      <w:pPr>
        <w:pStyle w:val="Heading2"/>
      </w:pPr>
      <w:r>
        <w:t>Evaluate the model training process and its relevant outcomes by doing the following:</w:t>
      </w:r>
    </w:p>
    <w:p w14:paraId="01B146B8" w14:textId="7AB40A5D" w:rsidR="00DC4BE6" w:rsidRDefault="00DC4BE6" w:rsidP="00EE29AD">
      <w:pPr>
        <w:pStyle w:val="Heading3"/>
      </w:pPr>
      <w:r>
        <w:t>Discuss the impact of using stopping criteria instead of defining the number of epochs, including a screenshot showing the final training epoch.</w:t>
      </w:r>
    </w:p>
    <w:p w14:paraId="6B63D3F3" w14:textId="79059D06" w:rsidR="00DC4BE6" w:rsidRDefault="000B5C0D" w:rsidP="00DC4BE6">
      <w:r>
        <w:t xml:space="preserve">All of the candidate and final models were run using a specific number of epochs. All of the models, include some of the more advanced models, all ran in just around 1-5 minutes.  Because of the size of the data and simplicity of the model, </w:t>
      </w:r>
      <w:r w:rsidR="00101D1F">
        <w:t>no stopping criteria as used.</w:t>
      </w:r>
    </w:p>
    <w:p w14:paraId="6765E08B" w14:textId="77777777" w:rsidR="00AA2525" w:rsidRDefault="00AA2525" w:rsidP="00DC4BE6"/>
    <w:p w14:paraId="08F2C2DC" w14:textId="7DED40D7" w:rsidR="00DC4BE6" w:rsidRDefault="00DC4BE6" w:rsidP="00EE29AD">
      <w:pPr>
        <w:pStyle w:val="Heading3"/>
      </w:pPr>
      <w:r>
        <w:t>Provide visualizations of the model’s training process, including a line graph of the loss and chosen evaluation metric.</w:t>
      </w:r>
    </w:p>
    <w:p w14:paraId="11DD6594" w14:textId="4A642DF4" w:rsidR="007C0280" w:rsidRDefault="007C0280" w:rsidP="007C0280">
      <w:r>
        <w:t xml:space="preserve">There are a number of model visualizations included with Figure </w:t>
      </w:r>
      <w:r w:rsidR="00AA2525">
        <w:t>3</w:t>
      </w:r>
      <w:r>
        <w:t xml:space="preserve">. There is also an “Excel” table that summarizes some of the critical parameters. The “best model” and final model is included in Figure </w:t>
      </w:r>
      <w:r w:rsidR="00AA2525">
        <w:t>4</w:t>
      </w:r>
      <w:r>
        <w:t xml:space="preserve">. </w:t>
      </w:r>
    </w:p>
    <w:p w14:paraId="0043D458" w14:textId="77777777" w:rsidR="00AA2525" w:rsidRPr="007C0280" w:rsidRDefault="00AA2525" w:rsidP="007C0280"/>
    <w:p w14:paraId="642A265F" w14:textId="1990EE57" w:rsidR="00DC4BE6" w:rsidRDefault="00DC4BE6" w:rsidP="00EE29AD">
      <w:pPr>
        <w:pStyle w:val="Heading3"/>
      </w:pPr>
      <w:r>
        <w:t>Assess the fitness of the model and any measures taken to address overfitting.</w:t>
      </w:r>
    </w:p>
    <w:p w14:paraId="31AA3716" w14:textId="2CFF54C2" w:rsidR="00DC4BE6" w:rsidRDefault="007C0280" w:rsidP="00DC4BE6">
      <w:r>
        <w:t xml:space="preserve">Most all of the candidate models show some overfitting. Many different parameters and models were attempted in order to minimize the overfitting.  Some models where attempted where the number of layers and neurons were increased, but in the end the </w:t>
      </w:r>
      <w:r w:rsidR="00AF6E76">
        <w:t>simplest</w:t>
      </w:r>
      <w:r>
        <w:t xml:space="preserve"> model with minimum number of neurons yielded the best results. In the best model, Figure 6, </w:t>
      </w:r>
      <w:r w:rsidR="00444EED">
        <w:t xml:space="preserve">the number of </w:t>
      </w:r>
      <w:r w:rsidR="00AF6E76">
        <w:t>epochs</w:t>
      </w:r>
      <w:r w:rsidR="00444EED">
        <w:t xml:space="preserve"> were reduced to approximately 10 epochs and this was sufficient to yield approximately 75% accuracy on test data.</w:t>
      </w:r>
    </w:p>
    <w:p w14:paraId="4DF042E7" w14:textId="77777777" w:rsidR="00B9649E" w:rsidRDefault="00B9649E">
      <w:r>
        <w:br w:type="page"/>
      </w:r>
    </w:p>
    <w:p w14:paraId="785146E2" w14:textId="60605416" w:rsidR="00B9649E" w:rsidRDefault="00B9649E" w:rsidP="00DC4BE6">
      <w:r>
        <w:t>After some time, I determined that the only way to get better metrics and reduce overfitting was to add a drop layer. With the dropout added, the overall accuracy increased, and the overfitting was reduced. The model summary showing the dropout layer:</w:t>
      </w:r>
    </w:p>
    <w:p w14:paraId="58198984" w14:textId="70EA4B03" w:rsidR="00B9649E" w:rsidRDefault="00B9649E" w:rsidP="00B9649E">
      <w:pPr>
        <w:pStyle w:val="Figureimage"/>
      </w:pPr>
      <w:r w:rsidRPr="00B9649E">
        <w:drawing>
          <wp:inline distT="0" distB="0" distL="0" distR="0" wp14:anchorId="674CAC4C" wp14:editId="037AC358">
            <wp:extent cx="5420481" cy="2724530"/>
            <wp:effectExtent l="0" t="0" r="889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7"/>
                    <a:stretch>
                      <a:fillRect/>
                    </a:stretch>
                  </pic:blipFill>
                  <pic:spPr>
                    <a:xfrm>
                      <a:off x="0" y="0"/>
                      <a:ext cx="5420481" cy="2724530"/>
                    </a:xfrm>
                    <a:prstGeom prst="rect">
                      <a:avLst/>
                    </a:prstGeom>
                  </pic:spPr>
                </pic:pic>
              </a:graphicData>
            </a:graphic>
          </wp:inline>
        </w:drawing>
      </w:r>
    </w:p>
    <w:p w14:paraId="0EDA805B" w14:textId="77777777" w:rsidR="00B9649E" w:rsidRDefault="00B9649E" w:rsidP="00DC4BE6"/>
    <w:p w14:paraId="10024AC5" w14:textId="2BABDA17" w:rsidR="00DC4BE6" w:rsidRDefault="00DC4BE6" w:rsidP="00EE29AD">
      <w:pPr>
        <w:pStyle w:val="Heading3"/>
      </w:pPr>
      <w:r>
        <w:t>Discuss the predictive accuracy of the trained network.</w:t>
      </w:r>
    </w:p>
    <w:p w14:paraId="0777E0AD" w14:textId="2CB121AD" w:rsidR="00DC4BE6" w:rsidRPr="00DC4BE6" w:rsidRDefault="00444EED" w:rsidP="00DC4BE6">
      <w:r>
        <w:t xml:space="preserve">The final model yielded </w:t>
      </w:r>
      <w:r w:rsidR="00AF6E76">
        <w:t>82.6</w:t>
      </w:r>
      <w:r>
        <w:t>% accuracy on the testing data.</w:t>
      </w:r>
    </w:p>
    <w:p w14:paraId="495A053D" w14:textId="58EEBB90" w:rsidR="00162203" w:rsidRDefault="00162203" w:rsidP="00162203">
      <w:pPr>
        <w:pStyle w:val="Heading1"/>
      </w:pPr>
      <w:bookmarkStart w:id="6" w:name="_Toc113448346"/>
      <w:r>
        <w:t xml:space="preserve">Summary and </w:t>
      </w:r>
      <w:r w:rsidR="00DC4BE6">
        <w:t>Recommendations</w:t>
      </w:r>
      <w:bookmarkEnd w:id="6"/>
    </w:p>
    <w:p w14:paraId="52F4CC50" w14:textId="2AB33E3E" w:rsidR="00DC4BE6" w:rsidRDefault="00DC4BE6" w:rsidP="00EE29AD">
      <w:pPr>
        <w:pStyle w:val="Heading2"/>
      </w:pPr>
      <w:r>
        <w:t>Provide the code used to save the trained network within the neural network.</w:t>
      </w:r>
    </w:p>
    <w:p w14:paraId="6709895C" w14:textId="28C2789C" w:rsidR="00DC4BE6" w:rsidRDefault="00101D1F" w:rsidP="00DC4BE6">
      <w:pPr>
        <w:rPr>
          <w:rFonts w:ascii="Roboto" w:hAnsi="Roboto"/>
          <w:color w:val="202124"/>
          <w:shd w:val="clear" w:color="auto" w:fill="FFFFFF"/>
        </w:rPr>
      </w:pPr>
      <w:r>
        <w:rPr>
          <w:rFonts w:ascii="Roboto" w:hAnsi="Roboto"/>
          <w:color w:val="202124"/>
          <w:shd w:val="clear" w:color="auto" w:fill="FFFFFF"/>
        </w:rPr>
        <w:t>“</w:t>
      </w:r>
      <w:r w:rsidRPr="00101D1F">
        <w:rPr>
          <w:rFonts w:ascii="Roboto" w:hAnsi="Roboto"/>
          <w:color w:val="202124"/>
          <w:shd w:val="clear" w:color="auto" w:fill="FFFFFF"/>
        </w:rPr>
        <w:t xml:space="preserve">There are two formats you can use to save an entire model to disk: the TensorFlow </w:t>
      </w:r>
      <w:proofErr w:type="spellStart"/>
      <w:r w:rsidRPr="00101D1F">
        <w:rPr>
          <w:rFonts w:ascii="Roboto" w:hAnsi="Roboto"/>
          <w:color w:val="202124"/>
          <w:shd w:val="clear" w:color="auto" w:fill="FFFFFF"/>
        </w:rPr>
        <w:t>SavedModel</w:t>
      </w:r>
      <w:proofErr w:type="spellEnd"/>
      <w:r w:rsidRPr="00101D1F">
        <w:rPr>
          <w:rFonts w:ascii="Roboto" w:hAnsi="Roboto"/>
          <w:color w:val="202124"/>
          <w:shd w:val="clear" w:color="auto" w:fill="FFFFFF"/>
        </w:rPr>
        <w:t xml:space="preserve"> format, and the older </w:t>
      </w:r>
      <w:proofErr w:type="spellStart"/>
      <w:r w:rsidRPr="00101D1F">
        <w:rPr>
          <w:rFonts w:ascii="Roboto" w:hAnsi="Roboto"/>
          <w:color w:val="202124"/>
          <w:shd w:val="clear" w:color="auto" w:fill="FFFFFF"/>
        </w:rPr>
        <w:t>Keras</w:t>
      </w:r>
      <w:proofErr w:type="spellEnd"/>
      <w:r w:rsidRPr="00101D1F">
        <w:rPr>
          <w:rFonts w:ascii="Roboto" w:hAnsi="Roboto"/>
          <w:color w:val="202124"/>
          <w:shd w:val="clear" w:color="auto" w:fill="FFFFFF"/>
        </w:rPr>
        <w:t xml:space="preserve"> H5 format. The recommended format is </w:t>
      </w:r>
      <w:proofErr w:type="spellStart"/>
      <w:r w:rsidRPr="00101D1F">
        <w:rPr>
          <w:rFonts w:ascii="Roboto" w:hAnsi="Roboto"/>
          <w:color w:val="202124"/>
          <w:shd w:val="clear" w:color="auto" w:fill="FFFFFF"/>
        </w:rPr>
        <w:t>SavedModel</w:t>
      </w:r>
      <w:proofErr w:type="spellEnd"/>
      <w:r w:rsidRPr="00101D1F">
        <w:rPr>
          <w:rFonts w:ascii="Roboto" w:hAnsi="Roboto"/>
          <w:color w:val="202124"/>
          <w:shd w:val="clear" w:color="auto" w:fill="FFFFFF"/>
        </w:rPr>
        <w:t xml:space="preserve">. It is the default when you use </w:t>
      </w:r>
      <w:proofErr w:type="spellStart"/>
      <w:r w:rsidRPr="00101D1F">
        <w:rPr>
          <w:rFonts w:ascii="Roboto" w:hAnsi="Roboto"/>
          <w:color w:val="202124"/>
          <w:shd w:val="clear" w:color="auto" w:fill="FFFFFF"/>
        </w:rPr>
        <w:t>model.save</w:t>
      </w:r>
      <w:proofErr w:type="spellEnd"/>
      <w:r w:rsidRPr="00101D1F">
        <w:rPr>
          <w:rFonts w:ascii="Roboto" w:hAnsi="Roboto"/>
          <w:color w:val="202124"/>
          <w:shd w:val="clear" w:color="auto" w:fill="FFFFFF"/>
        </w:rPr>
        <w:t xml:space="preserve">(). </w:t>
      </w:r>
      <w:r>
        <w:rPr>
          <w:rFonts w:ascii="Roboto" w:hAnsi="Roboto"/>
          <w:color w:val="202124"/>
          <w:shd w:val="clear" w:color="auto" w:fill="FFFFFF"/>
        </w:rPr>
        <w:t xml:space="preserve">(TensorFlow.org, 2022)“ </w:t>
      </w:r>
      <w:r w:rsidR="00AF6E76">
        <w:rPr>
          <w:rFonts w:ascii="Roboto" w:hAnsi="Roboto"/>
          <w:color w:val="202124"/>
          <w:shd w:val="clear" w:color="auto" w:fill="FFFFFF"/>
        </w:rPr>
        <w:t xml:space="preserve">I used the default format to save the model </w:t>
      </w:r>
      <w:r>
        <w:rPr>
          <w:rFonts w:ascii="Roboto" w:hAnsi="Roboto"/>
          <w:color w:val="202124"/>
          <w:shd w:val="clear" w:color="auto" w:fill="FFFFFF"/>
        </w:rPr>
        <w:t>as follows:</w:t>
      </w:r>
    </w:p>
    <w:p w14:paraId="34D9464D" w14:textId="2F4F07D2" w:rsidR="00101D1F" w:rsidRDefault="00E20451" w:rsidP="00F56DBC">
      <w:pPr>
        <w:pStyle w:val="Figureimage"/>
      </w:pPr>
      <w:r w:rsidRPr="00E20451">
        <w:drawing>
          <wp:inline distT="0" distB="0" distL="0" distR="0" wp14:anchorId="67454255" wp14:editId="43B42DFA">
            <wp:extent cx="5943600" cy="1495425"/>
            <wp:effectExtent l="0" t="0" r="0" b="9525"/>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8"/>
                    <a:stretch>
                      <a:fillRect/>
                    </a:stretch>
                  </pic:blipFill>
                  <pic:spPr>
                    <a:xfrm>
                      <a:off x="0" y="0"/>
                      <a:ext cx="5943600" cy="1495425"/>
                    </a:xfrm>
                    <a:prstGeom prst="rect">
                      <a:avLst/>
                    </a:prstGeom>
                  </pic:spPr>
                </pic:pic>
              </a:graphicData>
            </a:graphic>
          </wp:inline>
        </w:drawing>
      </w:r>
    </w:p>
    <w:p w14:paraId="05EBC288" w14:textId="77777777" w:rsidR="00F56DBC" w:rsidRPr="00DC4BE6" w:rsidRDefault="00F56DBC" w:rsidP="00F56DBC">
      <w:pPr>
        <w:pStyle w:val="Figureimage"/>
      </w:pPr>
    </w:p>
    <w:p w14:paraId="144F0B42" w14:textId="1D35166F" w:rsidR="00DC4BE6" w:rsidRDefault="00DC4BE6" w:rsidP="00EE29AD">
      <w:pPr>
        <w:pStyle w:val="Heading2"/>
      </w:pPr>
      <w:r>
        <w:t>Discuss the functionality of your neural network, including the impact of the network architecture.</w:t>
      </w:r>
    </w:p>
    <w:p w14:paraId="18AA51B4" w14:textId="5C249AF1" w:rsidR="00AB7C8C" w:rsidRDefault="00AB7C8C" w:rsidP="00AB7C8C">
      <w:r>
        <w:t xml:space="preserve">A lot of models were executed with and without dropout and in the end, the performance of the neural network (accuracy 82.6%) was really not that much better than the very simple logistic regression model (accuracy 81%). </w:t>
      </w:r>
    </w:p>
    <w:p w14:paraId="0358F396" w14:textId="06F34731" w:rsidR="00AB7C8C" w:rsidRDefault="00AB7C8C" w:rsidP="00AB7C8C">
      <w:r>
        <w:t>The neural network models performed better with dropout layer added (accuracy 82.6%) than without dropout (accuracy 80%)</w:t>
      </w:r>
    </w:p>
    <w:p w14:paraId="3DFED8F9" w14:textId="7E4A91D9" w:rsidR="00F56DBC" w:rsidRPr="00AB7C8C" w:rsidRDefault="00F56DBC" w:rsidP="00AB7C8C">
      <w:r>
        <w:t>The combined dataset was relatively small, so the impact of this model design was negligible.</w:t>
      </w:r>
    </w:p>
    <w:p w14:paraId="1493EA98" w14:textId="77777777" w:rsidR="00DC4BE6" w:rsidRPr="00DC4BE6" w:rsidRDefault="00DC4BE6" w:rsidP="00DC4BE6"/>
    <w:p w14:paraId="46EFDD42" w14:textId="6C2630D9" w:rsidR="00DC4BE6" w:rsidRDefault="00DC4BE6" w:rsidP="00EE29AD">
      <w:pPr>
        <w:pStyle w:val="Heading2"/>
      </w:pPr>
      <w:r>
        <w:t>Recommend a course of action based on your results.</w:t>
      </w:r>
    </w:p>
    <w:p w14:paraId="2EC076AE" w14:textId="05552A93" w:rsidR="00DC4BE6" w:rsidRPr="00DC4BE6" w:rsidRDefault="00B93F7C" w:rsidP="00DC4BE6">
      <w:r>
        <w:t xml:space="preserve">Model training and performance accuracy </w:t>
      </w:r>
      <w:r w:rsidR="00F56DBC">
        <w:t xml:space="preserve">should </w:t>
      </w:r>
      <w:r>
        <w:t xml:space="preserve">be </w:t>
      </w:r>
      <w:r w:rsidR="00F56DBC">
        <w:t>able to achieve b</w:t>
      </w:r>
      <w:r>
        <w:t xml:space="preserve">etter </w:t>
      </w:r>
      <w:r w:rsidR="00F56DBC">
        <w:t xml:space="preserve">results using a </w:t>
      </w:r>
      <w:r>
        <w:t>larger training dataset.</w:t>
      </w:r>
    </w:p>
    <w:p w14:paraId="1A153612" w14:textId="4028CF56" w:rsidR="00162203" w:rsidRDefault="00162203" w:rsidP="00162203">
      <w:pPr>
        <w:pStyle w:val="Heading1"/>
      </w:pPr>
      <w:bookmarkStart w:id="7" w:name="_Toc113448347"/>
      <w:r>
        <w:t>Reporting</w:t>
      </w:r>
      <w:bookmarkEnd w:id="7"/>
    </w:p>
    <w:p w14:paraId="7831FE37" w14:textId="746172D7" w:rsidR="00DC4BE6" w:rsidRDefault="00DC4BE6" w:rsidP="00EE29AD">
      <w:pPr>
        <w:pStyle w:val="Heading2"/>
      </w:pPr>
      <w:r>
        <w:t>Create your neural network using an industry-relevant interactive development environment (e.g., a</w:t>
      </w:r>
      <w:r w:rsidR="00B93F7C">
        <w:t xml:space="preserve"> </w:t>
      </w:r>
      <w:proofErr w:type="spellStart"/>
      <w:r>
        <w:t>Jupyter</w:t>
      </w:r>
      <w:proofErr w:type="spellEnd"/>
      <w:r>
        <w:t xml:space="preserve"> Notebook). Include a PDF or HTML document of your executed notebook presentation.</w:t>
      </w:r>
    </w:p>
    <w:p w14:paraId="3C816D1B" w14:textId="4535DA42" w:rsidR="00DC4BE6" w:rsidRDefault="00B93F7C" w:rsidP="00DC4BE6">
      <w:r>
        <w:t xml:space="preserve">Attached </w:t>
      </w:r>
      <w:proofErr w:type="spellStart"/>
      <w:r>
        <w:t>Jupyter</w:t>
      </w:r>
      <w:proofErr w:type="spellEnd"/>
      <w:r>
        <w:t xml:space="preserve"> notebook. Also, copy of Python code from the notebook is included in Appendix A.</w:t>
      </w:r>
    </w:p>
    <w:p w14:paraId="3E02E8D9" w14:textId="77777777" w:rsidR="00AA2525" w:rsidRPr="00DC4BE6" w:rsidRDefault="00AA2525" w:rsidP="00DC4BE6"/>
    <w:p w14:paraId="30F28861" w14:textId="23777C9D" w:rsidR="00DC4BE6" w:rsidRDefault="00DC4BE6" w:rsidP="00EE29AD">
      <w:pPr>
        <w:pStyle w:val="Heading2"/>
      </w:pPr>
      <w:r>
        <w:t>List the web sources used to acquire data or segments of third-party code to support the application.</w:t>
      </w:r>
    </w:p>
    <w:p w14:paraId="55A9091A" w14:textId="10ABB104" w:rsidR="00DC4BE6" w:rsidRDefault="00B93F7C" w:rsidP="00DC4BE6">
      <w:r>
        <w:t>See references.</w:t>
      </w:r>
    </w:p>
    <w:p w14:paraId="25B29450" w14:textId="77777777" w:rsidR="00AA2525" w:rsidRPr="00DC4BE6" w:rsidRDefault="00AA2525" w:rsidP="00DC4BE6"/>
    <w:p w14:paraId="6366C994" w14:textId="4D85D3EB" w:rsidR="00DC4BE6" w:rsidRDefault="00DC4BE6" w:rsidP="00EE29AD">
      <w:pPr>
        <w:pStyle w:val="Heading2"/>
      </w:pPr>
      <w:r>
        <w:t>Acknowledge sources, using in-text citations and references, for content that is quoted, paraphrased, or summarized.</w:t>
      </w:r>
    </w:p>
    <w:p w14:paraId="22F048DD" w14:textId="4EF07AD5" w:rsidR="00DC4BE6" w:rsidRDefault="00B93F7C" w:rsidP="00DC4BE6">
      <w:r>
        <w:t>See references.</w:t>
      </w:r>
    </w:p>
    <w:p w14:paraId="7AA518F0" w14:textId="77777777" w:rsidR="00AA2525" w:rsidRPr="00DC4BE6" w:rsidRDefault="00AA2525" w:rsidP="00DC4BE6"/>
    <w:p w14:paraId="3AC80032" w14:textId="782D5A0E" w:rsidR="00162203" w:rsidRDefault="00DC4BE6" w:rsidP="00EE29AD">
      <w:pPr>
        <w:pStyle w:val="Heading2"/>
      </w:pPr>
      <w:r>
        <w:t>Demonstrate professional communication in the content and presentation of your submission.</w:t>
      </w:r>
    </w:p>
    <w:p w14:paraId="6D4F1BC2" w14:textId="77777777" w:rsidR="00DC4BE6" w:rsidRPr="00DC4BE6" w:rsidRDefault="00DC4BE6" w:rsidP="00DC4BE6"/>
    <w:p w14:paraId="7B68BB64" w14:textId="58E8B5E3" w:rsidR="00382951" w:rsidRDefault="00382951">
      <w:pPr>
        <w:pStyle w:val="Heading1Like"/>
      </w:pPr>
      <w:bookmarkStart w:id="8" w:name="_Toc113448348"/>
      <w:r>
        <w:t>References</w:t>
      </w:r>
      <w:bookmarkEnd w:id="8"/>
    </w:p>
    <w:p w14:paraId="714B6F31" w14:textId="77777777" w:rsidR="007F5F61" w:rsidRDefault="00382951" w:rsidP="007F5F61">
      <w:pPr>
        <w:pStyle w:val="Bibliography"/>
        <w:rPr>
          <w:noProof/>
        </w:rPr>
      </w:pPr>
      <w:r>
        <w:fldChar w:fldCharType="begin"/>
      </w:r>
      <w:r>
        <w:instrText xml:space="preserve"> BIBLIOGRAPHY  \l 1033 </w:instrText>
      </w:r>
      <w:r>
        <w:fldChar w:fldCharType="separate"/>
      </w:r>
      <w:r w:rsidR="007F5F61">
        <w:rPr>
          <w:noProof/>
        </w:rPr>
        <w:t xml:space="preserve">Baka, B. (2017). </w:t>
      </w:r>
      <w:r w:rsidR="007F5F61">
        <w:rPr>
          <w:i/>
          <w:iCs/>
          <w:noProof/>
        </w:rPr>
        <w:t>Python Data Structures and Algorithms: Improve application performance with graphs, stacks, and queues.</w:t>
      </w:r>
      <w:r w:rsidR="007F5F61">
        <w:rPr>
          <w:noProof/>
        </w:rPr>
        <w:t xml:space="preserve"> Packt Publishing - ebooks Account.</w:t>
      </w:r>
    </w:p>
    <w:p w14:paraId="75F5A681" w14:textId="77777777" w:rsidR="007F5F61" w:rsidRDefault="007F5F61" w:rsidP="007F5F61">
      <w:pPr>
        <w:pStyle w:val="Bibliography"/>
        <w:rPr>
          <w:noProof/>
        </w:rPr>
      </w:pPr>
      <w:r>
        <w:rPr>
          <w:noProof/>
        </w:rPr>
        <w:t xml:space="preserve">Bruce, P. C., Gedeck, P., Shmueli, G., &amp; Patel, N. R. (2019). </w:t>
      </w:r>
      <w:r>
        <w:rPr>
          <w:i/>
          <w:iCs/>
          <w:noProof/>
        </w:rPr>
        <w:t>Data Mining for Business Analytics Concepts, Techniques and Applications in Python.</w:t>
      </w:r>
      <w:r>
        <w:rPr>
          <w:noProof/>
        </w:rPr>
        <w:t xml:space="preserve"> Wiley &amp; Sons, Incorporated, John.</w:t>
      </w:r>
    </w:p>
    <w:p w14:paraId="6C019EDE" w14:textId="77777777" w:rsidR="007F5F61" w:rsidRDefault="007F5F61" w:rsidP="007F5F61">
      <w:pPr>
        <w:pStyle w:val="Bibliography"/>
        <w:rPr>
          <w:noProof/>
        </w:rPr>
      </w:pPr>
      <w:r>
        <w:rPr>
          <w:noProof/>
        </w:rPr>
        <w:t xml:space="preserve">Bruce, P., Bruce, A., &amp; Gedeck, P. (2020). </w:t>
      </w:r>
      <w:r>
        <w:rPr>
          <w:i/>
          <w:iCs/>
          <w:noProof/>
        </w:rPr>
        <w:t>Practical Statistics for Data Scientists: 50+ Essential Concepts Using R and Python.</w:t>
      </w:r>
      <w:r>
        <w:rPr>
          <w:noProof/>
        </w:rPr>
        <w:t xml:space="preserve"> O’Reilly Media Inc.</w:t>
      </w:r>
    </w:p>
    <w:p w14:paraId="15389C2B" w14:textId="77777777" w:rsidR="007F5F61" w:rsidRDefault="007F5F61" w:rsidP="007F5F61">
      <w:pPr>
        <w:pStyle w:val="Bibliography"/>
        <w:rPr>
          <w:noProof/>
        </w:rPr>
      </w:pPr>
      <w:r>
        <w:rPr>
          <w:noProof/>
        </w:rPr>
        <w:t xml:space="preserve">Cormen, T. H., Leiserson, C. E., Rivest, R. L., &amp; Stein, C. (2009). </w:t>
      </w:r>
      <w:r>
        <w:rPr>
          <w:i/>
          <w:iCs/>
          <w:noProof/>
        </w:rPr>
        <w:t>Introduction to Algorithms.</w:t>
      </w:r>
      <w:r>
        <w:rPr>
          <w:noProof/>
        </w:rPr>
        <w:t xml:space="preserve"> The MIT Press.</w:t>
      </w:r>
    </w:p>
    <w:p w14:paraId="37CBD84A" w14:textId="77777777" w:rsidR="007F5F61" w:rsidRDefault="007F5F61" w:rsidP="007F5F61">
      <w:pPr>
        <w:pStyle w:val="Bibliography"/>
        <w:rPr>
          <w:noProof/>
        </w:rPr>
      </w:pPr>
      <w:r>
        <w:rPr>
          <w:noProof/>
        </w:rPr>
        <w:t xml:space="preserve">Daityari, S. (2019). How To Perform Sentiment Analysis in Python 3 Using the Natural Language Toolkit (NLTK) | DigitalOcean. </w:t>
      </w:r>
      <w:r>
        <w:rPr>
          <w:i/>
          <w:iCs/>
          <w:noProof/>
        </w:rPr>
        <w:t>How To Perform Sentiment Analysis in Python 3 Using the Natural Language Toolkit (NLTK) | DigitalOcean</w:t>
      </w:r>
      <w:r>
        <w:rPr>
          <w:noProof/>
        </w:rPr>
        <w:t>. Retrieved July 24, 2022, from https://www.digitalocean.com/community/tutorials/how-to-perform-sentiment-analysis-in-python-3-using-the-natural-language-toolkit-nltk</w:t>
      </w:r>
    </w:p>
    <w:p w14:paraId="22357157" w14:textId="77777777" w:rsidR="007F5F61" w:rsidRDefault="007F5F61" w:rsidP="007F5F61">
      <w:pPr>
        <w:pStyle w:val="Bibliography"/>
        <w:rPr>
          <w:noProof/>
        </w:rPr>
      </w:pPr>
      <w:r>
        <w:rPr>
          <w:noProof/>
        </w:rPr>
        <w:t xml:space="preserve">Fenner, M. (2018). </w:t>
      </w:r>
      <w:r>
        <w:rPr>
          <w:i/>
          <w:iCs/>
          <w:noProof/>
        </w:rPr>
        <w:t>Machine Learning with Python for Everyone.</w:t>
      </w:r>
      <w:r>
        <w:rPr>
          <w:noProof/>
        </w:rPr>
        <w:t xml:space="preserve"> Addison Wesley.</w:t>
      </w:r>
    </w:p>
    <w:p w14:paraId="7749E401" w14:textId="77777777" w:rsidR="007F5F61" w:rsidRDefault="007F5F61" w:rsidP="007F5F61">
      <w:pPr>
        <w:pStyle w:val="Bibliography"/>
        <w:rPr>
          <w:noProof/>
        </w:rPr>
      </w:pPr>
      <w:r>
        <w:rPr>
          <w:noProof/>
        </w:rPr>
        <w:t xml:space="preserve">Géron, A. (2019). </w:t>
      </w:r>
      <w:r>
        <w:rPr>
          <w:i/>
          <w:iCs/>
          <w:noProof/>
        </w:rPr>
        <w:t>Hands-On Machine Learning with Scikit-Learn, Keras, and TensorFlow Concepts, Tools, and Techniques to Build Intelligent Systems.</w:t>
      </w:r>
      <w:r>
        <w:rPr>
          <w:noProof/>
        </w:rPr>
        <w:t xml:space="preserve"> O'Reilly Media.</w:t>
      </w:r>
    </w:p>
    <w:p w14:paraId="68BCEC8D" w14:textId="77777777" w:rsidR="007F5F61" w:rsidRDefault="007F5F61" w:rsidP="007F5F61">
      <w:pPr>
        <w:pStyle w:val="Bibliography"/>
        <w:rPr>
          <w:noProof/>
        </w:rPr>
      </w:pPr>
      <w:r>
        <w:rPr>
          <w:noProof/>
        </w:rPr>
        <w:t xml:space="preserve">Goodrich, M. T., Tamassia, R., &amp; Goldwasser, M. H. (2013). </w:t>
      </w:r>
      <w:r>
        <w:rPr>
          <w:i/>
          <w:iCs/>
          <w:noProof/>
        </w:rPr>
        <w:t>Data Structures and Algorithms in Python.</w:t>
      </w:r>
      <w:r>
        <w:rPr>
          <w:noProof/>
        </w:rPr>
        <w:t xml:space="preserve"> Wiley.</w:t>
      </w:r>
    </w:p>
    <w:p w14:paraId="32CBD688" w14:textId="77777777" w:rsidR="007F5F61" w:rsidRDefault="007F5F61" w:rsidP="007F5F61">
      <w:pPr>
        <w:pStyle w:val="Bibliography"/>
        <w:rPr>
          <w:noProof/>
        </w:rPr>
      </w:pPr>
      <w:r>
        <w:rPr>
          <w:noProof/>
        </w:rPr>
        <w:t xml:space="preserve">Griffiths, D. (2009). </w:t>
      </w:r>
      <w:r>
        <w:rPr>
          <w:i/>
          <w:iCs/>
          <w:noProof/>
        </w:rPr>
        <w:t>Head First Statistics.</w:t>
      </w:r>
      <w:r>
        <w:rPr>
          <w:noProof/>
        </w:rPr>
        <w:t xml:space="preserve"> O’Reilly Media Inc.</w:t>
      </w:r>
    </w:p>
    <w:p w14:paraId="50F1FC2B" w14:textId="77777777" w:rsidR="007F5F61" w:rsidRDefault="007F5F61" w:rsidP="007F5F61">
      <w:pPr>
        <w:pStyle w:val="Bibliography"/>
        <w:rPr>
          <w:noProof/>
        </w:rPr>
      </w:pPr>
      <w:r>
        <w:rPr>
          <w:noProof/>
        </w:rPr>
        <w:t xml:space="preserve">Griffiths, D. (2009). </w:t>
      </w:r>
      <w:r>
        <w:rPr>
          <w:i/>
          <w:iCs/>
          <w:noProof/>
        </w:rPr>
        <w:t>Head First Statistics.</w:t>
      </w:r>
      <w:r>
        <w:rPr>
          <w:noProof/>
        </w:rPr>
        <w:t xml:space="preserve"> O’Reilly Media Inc.</w:t>
      </w:r>
    </w:p>
    <w:p w14:paraId="6E63D283" w14:textId="77777777" w:rsidR="007F5F61" w:rsidRDefault="007F5F61" w:rsidP="007F5F61">
      <w:pPr>
        <w:pStyle w:val="Bibliography"/>
        <w:rPr>
          <w:noProof/>
        </w:rPr>
      </w:pPr>
      <w:r>
        <w:rPr>
          <w:noProof/>
        </w:rPr>
        <w:t xml:space="preserve">Kumari, K. (2021, August). Text Preprocessing techniques for Performing Sentiment Analysis! </w:t>
      </w:r>
      <w:r>
        <w:rPr>
          <w:i/>
          <w:iCs/>
          <w:noProof/>
        </w:rPr>
        <w:t>Text Preprocessing techniques for Performing Sentiment Analysis!</w:t>
      </w:r>
      <w:r>
        <w:rPr>
          <w:noProof/>
        </w:rPr>
        <w:t xml:space="preserve"> Retrieved August 12, 2022, from https://www.analyticsvidhya.com/blog/2021/08/text-preprocessing-techniques-for-performing-sentiment-analysis/</w:t>
      </w:r>
    </w:p>
    <w:p w14:paraId="068FE414" w14:textId="77777777" w:rsidR="007F5F61" w:rsidRDefault="007F5F61" w:rsidP="007F5F61">
      <w:pPr>
        <w:pStyle w:val="Bibliography"/>
        <w:rPr>
          <w:noProof/>
        </w:rPr>
      </w:pPr>
      <w:r>
        <w:rPr>
          <w:noProof/>
        </w:rPr>
        <w:t xml:space="preserve">Larose, C. D., &amp; Larose, D. T. (2019). </w:t>
      </w:r>
      <w:r>
        <w:rPr>
          <w:i/>
          <w:iCs/>
          <w:noProof/>
        </w:rPr>
        <w:t>Data Science Using Python and R.</w:t>
      </w:r>
      <w:r>
        <w:rPr>
          <w:noProof/>
        </w:rPr>
        <w:t xml:space="preserve"> Wiley.</w:t>
      </w:r>
    </w:p>
    <w:p w14:paraId="592D89BD" w14:textId="77777777" w:rsidR="007F5F61" w:rsidRDefault="007F5F61" w:rsidP="007F5F61">
      <w:pPr>
        <w:pStyle w:val="Bibliography"/>
        <w:rPr>
          <w:noProof/>
        </w:rPr>
      </w:pPr>
      <w:r>
        <w:rPr>
          <w:noProof/>
        </w:rPr>
        <w:t xml:space="preserve">Li, S. (2018, June). A Beginner’s Guide on Sentiment Analysis with RNN. </w:t>
      </w:r>
      <w:r>
        <w:rPr>
          <w:i/>
          <w:iCs/>
          <w:noProof/>
        </w:rPr>
        <w:t>A Beginner’s Guide on Sentiment Analysis with RNN</w:t>
      </w:r>
      <w:r>
        <w:rPr>
          <w:noProof/>
        </w:rPr>
        <w:t>. Retrieved July 27, 2022, from https://towardsdatascience.com/a-beginners-guide-on-sentiment-analysis-with-rnn-9e100627c02e</w:t>
      </w:r>
    </w:p>
    <w:p w14:paraId="4309F386" w14:textId="77777777" w:rsidR="007F5F61" w:rsidRDefault="007F5F61" w:rsidP="007F5F61">
      <w:pPr>
        <w:pStyle w:val="Bibliography"/>
        <w:rPr>
          <w:noProof/>
        </w:rPr>
      </w:pPr>
      <w:r>
        <w:rPr>
          <w:noProof/>
        </w:rPr>
        <w:t xml:space="preserve">Massaron, L., &amp; Boschetti, A. (n.d.). </w:t>
      </w:r>
      <w:r>
        <w:rPr>
          <w:i/>
          <w:iCs/>
          <w:noProof/>
        </w:rPr>
        <w:t>Regression Analysis with Python.</w:t>
      </w:r>
      <w:r>
        <w:rPr>
          <w:noProof/>
        </w:rPr>
        <w:t xml:space="preserve"> Packt Publishing - ebooks Account.</w:t>
      </w:r>
    </w:p>
    <w:p w14:paraId="6FD029AD" w14:textId="77777777" w:rsidR="007F5F61" w:rsidRDefault="007F5F61" w:rsidP="007F5F61">
      <w:pPr>
        <w:pStyle w:val="Bibliography"/>
        <w:rPr>
          <w:noProof/>
        </w:rPr>
      </w:pPr>
      <w:r>
        <w:rPr>
          <w:noProof/>
        </w:rPr>
        <w:t xml:space="preserve">Mogyorosi, M. (n.d.). Sentiment Analysis: First Steps With Python's NLTK Library – Real Python. </w:t>
      </w:r>
      <w:r>
        <w:rPr>
          <w:i/>
          <w:iCs/>
          <w:noProof/>
        </w:rPr>
        <w:t>Sentiment Analysis: First Steps With Python's NLTK Library – Real Python</w:t>
      </w:r>
      <w:r>
        <w:rPr>
          <w:noProof/>
        </w:rPr>
        <w:t>. Retrieved July 26, 2022, from https://realpython.com/python-nltk-sentiment-analysis/</w:t>
      </w:r>
    </w:p>
    <w:p w14:paraId="1FDBD56D" w14:textId="77777777" w:rsidR="007F5F61" w:rsidRDefault="007F5F61" w:rsidP="007F5F61">
      <w:pPr>
        <w:pStyle w:val="Bibliography"/>
        <w:rPr>
          <w:noProof/>
        </w:rPr>
      </w:pPr>
      <w:r>
        <w:rPr>
          <w:noProof/>
        </w:rPr>
        <w:t xml:space="preserve">Selvaraj, N. (2020, September). A Beginner’s Guide to Sentiment Analysis with Python. </w:t>
      </w:r>
      <w:r>
        <w:rPr>
          <w:i/>
          <w:iCs/>
          <w:noProof/>
        </w:rPr>
        <w:t>A Beginner’s Guide to Sentiment Analysis with Python</w:t>
      </w:r>
      <w:r>
        <w:rPr>
          <w:noProof/>
        </w:rPr>
        <w:t>. Retrieved July 26, 2022, from https://towardsdatascience.com/a-beginners-guide-to-sentiment-analysis-in-python-95e354ea84f6</w:t>
      </w:r>
    </w:p>
    <w:p w14:paraId="4F976893" w14:textId="77777777" w:rsidR="007F5F61" w:rsidRDefault="007F5F61" w:rsidP="007F5F61">
      <w:pPr>
        <w:pStyle w:val="Bibliography"/>
        <w:rPr>
          <w:noProof/>
        </w:rPr>
      </w:pPr>
      <w:r>
        <w:rPr>
          <w:noProof/>
        </w:rPr>
        <w:t xml:space="preserve">Sriniketh, J. (2021, June). Sentiment Analysis using NLTK - A Practical Approach. </w:t>
      </w:r>
      <w:r>
        <w:rPr>
          <w:i/>
          <w:iCs/>
          <w:noProof/>
        </w:rPr>
        <w:t>Sentiment Analysis using NLTK - A Practical Approach</w:t>
      </w:r>
      <w:r>
        <w:rPr>
          <w:noProof/>
        </w:rPr>
        <w:t>. Retrieved July 27, 2022, from https://www.analyticsvidhya.com/blog/2021/06/sentiment-analysis-using-nltk-a-practical-approach/</w:t>
      </w:r>
    </w:p>
    <w:p w14:paraId="7E93AF28" w14:textId="77777777" w:rsidR="007F5F61" w:rsidRDefault="007F5F61" w:rsidP="007F5F61">
      <w:pPr>
        <w:pStyle w:val="Bibliography"/>
        <w:rPr>
          <w:noProof/>
        </w:rPr>
      </w:pPr>
      <w:r>
        <w:rPr>
          <w:noProof/>
        </w:rPr>
        <w:t xml:space="preserve">VanderPlas, J. (2016). </w:t>
      </w:r>
      <w:r>
        <w:rPr>
          <w:i/>
          <w:iCs/>
          <w:noProof/>
        </w:rPr>
        <w:t>In Depth: Principal Component Analysis.</w:t>
      </w:r>
      <w:r>
        <w:rPr>
          <w:noProof/>
        </w:rPr>
        <w:t xml:space="preserve"> O'Reilly. Retrieved from https://jakevdp.github.io/PythonDataScienceHandbook/05.09-principal-component-analysis.html</w:t>
      </w:r>
    </w:p>
    <w:p w14:paraId="02B396FC" w14:textId="77777777" w:rsidR="007F5F61" w:rsidRDefault="007F5F61" w:rsidP="007F5F61">
      <w:pPr>
        <w:pStyle w:val="Bibliography"/>
        <w:rPr>
          <w:noProof/>
        </w:rPr>
      </w:pPr>
      <w:r>
        <w:rPr>
          <w:noProof/>
        </w:rPr>
        <w:t xml:space="preserve">Virahonda, S. (2020, October). An easy tutorial about Sentiment Analysis with Deep Learning and Keras. </w:t>
      </w:r>
      <w:r>
        <w:rPr>
          <w:i/>
          <w:iCs/>
          <w:noProof/>
        </w:rPr>
        <w:t>An easy tutorial about Sentiment Analysis with Deep Learning and Keras</w:t>
      </w:r>
      <w:r>
        <w:rPr>
          <w:noProof/>
        </w:rPr>
        <w:t>. Retrieved July 27, 2022, from https://towardsdatascience.com/an-easy-tutorial-about-sentiment-analysis-with-deep-learning-and-keras-2bf52b9cba91</w:t>
      </w:r>
    </w:p>
    <w:p w14:paraId="16961C90" w14:textId="6E34CBB5" w:rsidR="00382951" w:rsidRDefault="00382951" w:rsidP="007F5F61">
      <w:r>
        <w:fldChar w:fldCharType="end"/>
      </w:r>
    </w:p>
    <w:p w14:paraId="240C60EB" w14:textId="09EECBF9" w:rsidR="00D971B4" w:rsidRDefault="00D971B4" w:rsidP="00353725">
      <w:pPr>
        <w:ind w:firstLine="0"/>
      </w:pPr>
    </w:p>
    <w:p w14:paraId="791B3A9C" w14:textId="6904F354" w:rsidR="00D971B4" w:rsidRDefault="00D971B4" w:rsidP="00D971B4">
      <w:pPr>
        <w:pStyle w:val="Heading1Like"/>
      </w:pPr>
      <w:bookmarkStart w:id="9" w:name="_Toc113448349"/>
      <w:r>
        <w:t>Tables</w:t>
      </w:r>
      <w:bookmarkEnd w:id="9"/>
    </w:p>
    <w:p w14:paraId="02B2CBCA" w14:textId="52BE5642" w:rsidR="00C909B2" w:rsidRDefault="00D971B4">
      <w:pPr>
        <w:pStyle w:val="TableofFigures"/>
        <w:tabs>
          <w:tab w:val="right" w:leader="dot" w:pos="9350"/>
        </w:tabs>
        <w:rPr>
          <w:noProof/>
          <w:color w:val="auto"/>
          <w:sz w:val="22"/>
          <w:szCs w:val="22"/>
          <w:lang w:eastAsia="en-US"/>
        </w:rPr>
      </w:pPr>
      <w:r>
        <w:fldChar w:fldCharType="begin"/>
      </w:r>
      <w:r>
        <w:instrText xml:space="preserve"> TOC \h \z \c "Table" </w:instrText>
      </w:r>
      <w:r>
        <w:fldChar w:fldCharType="separate"/>
      </w:r>
      <w:hyperlink w:anchor="_Toc113448352" w:history="1">
        <w:r w:rsidR="00C909B2" w:rsidRPr="00D6673C">
          <w:rPr>
            <w:rStyle w:val="Hyperlink"/>
            <w:noProof/>
          </w:rPr>
          <w:t xml:space="preserve">Table 1 </w:t>
        </w:r>
        <w:r w:rsidR="00C909B2" w:rsidRPr="00D6673C">
          <w:rPr>
            <w:rStyle w:val="Hyperlink"/>
            <w:i/>
            <w:noProof/>
          </w:rPr>
          <w:t>Raw data</w:t>
        </w:r>
        <w:r w:rsidR="00C909B2">
          <w:rPr>
            <w:noProof/>
            <w:webHidden/>
          </w:rPr>
          <w:tab/>
        </w:r>
        <w:r w:rsidR="00C909B2">
          <w:rPr>
            <w:noProof/>
            <w:webHidden/>
          </w:rPr>
          <w:fldChar w:fldCharType="begin"/>
        </w:r>
        <w:r w:rsidR="00C909B2">
          <w:rPr>
            <w:noProof/>
            <w:webHidden/>
          </w:rPr>
          <w:instrText xml:space="preserve"> PAGEREF _Toc113448352 \h </w:instrText>
        </w:r>
        <w:r w:rsidR="00C909B2">
          <w:rPr>
            <w:noProof/>
            <w:webHidden/>
          </w:rPr>
        </w:r>
        <w:r w:rsidR="00C909B2">
          <w:rPr>
            <w:noProof/>
            <w:webHidden/>
          </w:rPr>
          <w:fldChar w:fldCharType="separate"/>
        </w:r>
        <w:r w:rsidR="00C909B2">
          <w:rPr>
            <w:noProof/>
            <w:webHidden/>
          </w:rPr>
          <w:t>23</w:t>
        </w:r>
        <w:r w:rsidR="00C909B2">
          <w:rPr>
            <w:noProof/>
            <w:webHidden/>
          </w:rPr>
          <w:fldChar w:fldCharType="end"/>
        </w:r>
      </w:hyperlink>
    </w:p>
    <w:p w14:paraId="2040C7BF" w14:textId="0E944E4E" w:rsidR="00C909B2" w:rsidRDefault="00C909B2">
      <w:pPr>
        <w:pStyle w:val="TableofFigures"/>
        <w:tabs>
          <w:tab w:val="right" w:leader="dot" w:pos="9350"/>
        </w:tabs>
        <w:rPr>
          <w:noProof/>
          <w:color w:val="auto"/>
          <w:sz w:val="22"/>
          <w:szCs w:val="22"/>
          <w:lang w:eastAsia="en-US"/>
        </w:rPr>
      </w:pPr>
      <w:hyperlink w:anchor="_Toc113448353" w:history="1">
        <w:r w:rsidRPr="00D6673C">
          <w:rPr>
            <w:rStyle w:val="Hyperlink"/>
            <w:noProof/>
          </w:rPr>
          <w:t xml:space="preserve">Table 2 </w:t>
        </w:r>
        <w:r w:rsidRPr="00D6673C">
          <w:rPr>
            <w:rStyle w:val="Hyperlink"/>
            <w:i/>
            <w:noProof/>
          </w:rPr>
          <w:t>Descriptive Statistics</w:t>
        </w:r>
        <w:r>
          <w:rPr>
            <w:noProof/>
            <w:webHidden/>
          </w:rPr>
          <w:tab/>
        </w:r>
        <w:r>
          <w:rPr>
            <w:noProof/>
            <w:webHidden/>
          </w:rPr>
          <w:fldChar w:fldCharType="begin"/>
        </w:r>
        <w:r>
          <w:rPr>
            <w:noProof/>
            <w:webHidden/>
          </w:rPr>
          <w:instrText xml:space="preserve"> PAGEREF _Toc113448353 \h </w:instrText>
        </w:r>
        <w:r>
          <w:rPr>
            <w:noProof/>
            <w:webHidden/>
          </w:rPr>
        </w:r>
        <w:r>
          <w:rPr>
            <w:noProof/>
            <w:webHidden/>
          </w:rPr>
          <w:fldChar w:fldCharType="separate"/>
        </w:r>
        <w:r>
          <w:rPr>
            <w:noProof/>
            <w:webHidden/>
          </w:rPr>
          <w:t>24</w:t>
        </w:r>
        <w:r>
          <w:rPr>
            <w:noProof/>
            <w:webHidden/>
          </w:rPr>
          <w:fldChar w:fldCharType="end"/>
        </w:r>
      </w:hyperlink>
    </w:p>
    <w:p w14:paraId="703BA92D" w14:textId="35540E7E" w:rsidR="00C909B2" w:rsidRDefault="00C909B2">
      <w:pPr>
        <w:pStyle w:val="TableofFigures"/>
        <w:tabs>
          <w:tab w:val="right" w:leader="dot" w:pos="9350"/>
        </w:tabs>
        <w:rPr>
          <w:noProof/>
          <w:color w:val="auto"/>
          <w:sz w:val="22"/>
          <w:szCs w:val="22"/>
          <w:lang w:eastAsia="en-US"/>
        </w:rPr>
      </w:pPr>
      <w:hyperlink w:anchor="_Toc113448354" w:history="1">
        <w:r w:rsidRPr="00D6673C">
          <w:rPr>
            <w:rStyle w:val="Hyperlink"/>
            <w:noProof/>
          </w:rPr>
          <w:t xml:space="preserve">Table 3 </w:t>
        </w:r>
        <w:r w:rsidRPr="00D6673C">
          <w:rPr>
            <w:rStyle w:val="Hyperlink"/>
            <w:i/>
            <w:noProof/>
          </w:rPr>
          <w:t>Dataset after removing Punctuation</w:t>
        </w:r>
        <w:r>
          <w:rPr>
            <w:noProof/>
            <w:webHidden/>
          </w:rPr>
          <w:tab/>
        </w:r>
        <w:r>
          <w:rPr>
            <w:noProof/>
            <w:webHidden/>
          </w:rPr>
          <w:fldChar w:fldCharType="begin"/>
        </w:r>
        <w:r>
          <w:rPr>
            <w:noProof/>
            <w:webHidden/>
          </w:rPr>
          <w:instrText xml:space="preserve"> PAGEREF _Toc113448354 \h </w:instrText>
        </w:r>
        <w:r>
          <w:rPr>
            <w:noProof/>
            <w:webHidden/>
          </w:rPr>
        </w:r>
        <w:r>
          <w:rPr>
            <w:noProof/>
            <w:webHidden/>
          </w:rPr>
          <w:fldChar w:fldCharType="separate"/>
        </w:r>
        <w:r>
          <w:rPr>
            <w:noProof/>
            <w:webHidden/>
          </w:rPr>
          <w:t>25</w:t>
        </w:r>
        <w:r>
          <w:rPr>
            <w:noProof/>
            <w:webHidden/>
          </w:rPr>
          <w:fldChar w:fldCharType="end"/>
        </w:r>
      </w:hyperlink>
    </w:p>
    <w:p w14:paraId="3BD61C6F" w14:textId="429F8747" w:rsidR="00C909B2" w:rsidRDefault="00C909B2">
      <w:pPr>
        <w:pStyle w:val="TableofFigures"/>
        <w:tabs>
          <w:tab w:val="right" w:leader="dot" w:pos="9350"/>
        </w:tabs>
        <w:rPr>
          <w:noProof/>
          <w:color w:val="auto"/>
          <w:sz w:val="22"/>
          <w:szCs w:val="22"/>
          <w:lang w:eastAsia="en-US"/>
        </w:rPr>
      </w:pPr>
      <w:hyperlink w:anchor="_Toc113448355" w:history="1">
        <w:r w:rsidRPr="00D6673C">
          <w:rPr>
            <w:rStyle w:val="Hyperlink"/>
            <w:noProof/>
          </w:rPr>
          <w:t xml:space="preserve">Table 4 </w:t>
        </w:r>
        <w:r w:rsidRPr="00D6673C">
          <w:rPr>
            <w:rStyle w:val="Hyperlink"/>
            <w:i/>
            <w:noProof/>
          </w:rPr>
          <w:t>Dataset after converting to Lowercase</w:t>
        </w:r>
        <w:r>
          <w:rPr>
            <w:noProof/>
            <w:webHidden/>
          </w:rPr>
          <w:tab/>
        </w:r>
        <w:r>
          <w:rPr>
            <w:noProof/>
            <w:webHidden/>
          </w:rPr>
          <w:fldChar w:fldCharType="begin"/>
        </w:r>
        <w:r>
          <w:rPr>
            <w:noProof/>
            <w:webHidden/>
          </w:rPr>
          <w:instrText xml:space="preserve"> PAGEREF _Toc113448355 \h </w:instrText>
        </w:r>
        <w:r>
          <w:rPr>
            <w:noProof/>
            <w:webHidden/>
          </w:rPr>
        </w:r>
        <w:r>
          <w:rPr>
            <w:noProof/>
            <w:webHidden/>
          </w:rPr>
          <w:fldChar w:fldCharType="separate"/>
        </w:r>
        <w:r>
          <w:rPr>
            <w:noProof/>
            <w:webHidden/>
          </w:rPr>
          <w:t>26</w:t>
        </w:r>
        <w:r>
          <w:rPr>
            <w:noProof/>
            <w:webHidden/>
          </w:rPr>
          <w:fldChar w:fldCharType="end"/>
        </w:r>
      </w:hyperlink>
    </w:p>
    <w:p w14:paraId="200D962F" w14:textId="29626760" w:rsidR="00C909B2" w:rsidRDefault="00C909B2">
      <w:pPr>
        <w:pStyle w:val="TableofFigures"/>
        <w:tabs>
          <w:tab w:val="right" w:leader="dot" w:pos="9350"/>
        </w:tabs>
        <w:rPr>
          <w:noProof/>
          <w:color w:val="auto"/>
          <w:sz w:val="22"/>
          <w:szCs w:val="22"/>
          <w:lang w:eastAsia="en-US"/>
        </w:rPr>
      </w:pPr>
      <w:hyperlink w:anchor="_Toc113448356" w:history="1">
        <w:r w:rsidRPr="00D6673C">
          <w:rPr>
            <w:rStyle w:val="Hyperlink"/>
            <w:noProof/>
          </w:rPr>
          <w:t xml:space="preserve">Table 5 </w:t>
        </w:r>
        <w:r w:rsidRPr="00D6673C">
          <w:rPr>
            <w:rStyle w:val="Hyperlink"/>
            <w:i/>
            <w:noProof/>
          </w:rPr>
          <w:t>Dataset after first Tokenization</w:t>
        </w:r>
        <w:r>
          <w:rPr>
            <w:noProof/>
            <w:webHidden/>
          </w:rPr>
          <w:tab/>
        </w:r>
        <w:r>
          <w:rPr>
            <w:noProof/>
            <w:webHidden/>
          </w:rPr>
          <w:fldChar w:fldCharType="begin"/>
        </w:r>
        <w:r>
          <w:rPr>
            <w:noProof/>
            <w:webHidden/>
          </w:rPr>
          <w:instrText xml:space="preserve"> PAGEREF _Toc113448356 \h </w:instrText>
        </w:r>
        <w:r>
          <w:rPr>
            <w:noProof/>
            <w:webHidden/>
          </w:rPr>
        </w:r>
        <w:r>
          <w:rPr>
            <w:noProof/>
            <w:webHidden/>
          </w:rPr>
          <w:fldChar w:fldCharType="separate"/>
        </w:r>
        <w:r>
          <w:rPr>
            <w:noProof/>
            <w:webHidden/>
          </w:rPr>
          <w:t>27</w:t>
        </w:r>
        <w:r>
          <w:rPr>
            <w:noProof/>
            <w:webHidden/>
          </w:rPr>
          <w:fldChar w:fldCharType="end"/>
        </w:r>
      </w:hyperlink>
    </w:p>
    <w:p w14:paraId="444743F8" w14:textId="626713C6" w:rsidR="00C909B2" w:rsidRDefault="00C909B2">
      <w:pPr>
        <w:pStyle w:val="TableofFigures"/>
        <w:tabs>
          <w:tab w:val="right" w:leader="dot" w:pos="9350"/>
        </w:tabs>
        <w:rPr>
          <w:noProof/>
          <w:color w:val="auto"/>
          <w:sz w:val="22"/>
          <w:szCs w:val="22"/>
          <w:lang w:eastAsia="en-US"/>
        </w:rPr>
      </w:pPr>
      <w:hyperlink w:anchor="_Toc113448357" w:history="1">
        <w:r w:rsidRPr="00D6673C">
          <w:rPr>
            <w:rStyle w:val="Hyperlink"/>
            <w:noProof/>
          </w:rPr>
          <w:t xml:space="preserve">Table 6 </w:t>
        </w:r>
        <w:r w:rsidRPr="00D6673C">
          <w:rPr>
            <w:rStyle w:val="Hyperlink"/>
            <w:i/>
            <w:noProof/>
          </w:rPr>
          <w:t>Dataset after removing Stopwords</w:t>
        </w:r>
        <w:r>
          <w:rPr>
            <w:noProof/>
            <w:webHidden/>
          </w:rPr>
          <w:tab/>
        </w:r>
        <w:r>
          <w:rPr>
            <w:noProof/>
            <w:webHidden/>
          </w:rPr>
          <w:fldChar w:fldCharType="begin"/>
        </w:r>
        <w:r>
          <w:rPr>
            <w:noProof/>
            <w:webHidden/>
          </w:rPr>
          <w:instrText xml:space="preserve"> PAGEREF _Toc113448357 \h </w:instrText>
        </w:r>
        <w:r>
          <w:rPr>
            <w:noProof/>
            <w:webHidden/>
          </w:rPr>
        </w:r>
        <w:r>
          <w:rPr>
            <w:noProof/>
            <w:webHidden/>
          </w:rPr>
          <w:fldChar w:fldCharType="separate"/>
        </w:r>
        <w:r>
          <w:rPr>
            <w:noProof/>
            <w:webHidden/>
          </w:rPr>
          <w:t>28</w:t>
        </w:r>
        <w:r>
          <w:rPr>
            <w:noProof/>
            <w:webHidden/>
          </w:rPr>
          <w:fldChar w:fldCharType="end"/>
        </w:r>
      </w:hyperlink>
    </w:p>
    <w:p w14:paraId="7D075216" w14:textId="36A25B87" w:rsidR="00C909B2" w:rsidRDefault="00C909B2">
      <w:pPr>
        <w:pStyle w:val="TableofFigures"/>
        <w:tabs>
          <w:tab w:val="right" w:leader="dot" w:pos="9350"/>
        </w:tabs>
        <w:rPr>
          <w:noProof/>
          <w:color w:val="auto"/>
          <w:sz w:val="22"/>
          <w:szCs w:val="22"/>
          <w:lang w:eastAsia="en-US"/>
        </w:rPr>
      </w:pPr>
      <w:hyperlink w:anchor="_Toc113448358" w:history="1">
        <w:r w:rsidRPr="00D6673C">
          <w:rPr>
            <w:rStyle w:val="Hyperlink"/>
            <w:noProof/>
          </w:rPr>
          <w:t xml:space="preserve">Table 7 </w:t>
        </w:r>
        <w:r w:rsidRPr="00D6673C">
          <w:rPr>
            <w:rStyle w:val="Hyperlink"/>
            <w:i/>
            <w:noProof/>
          </w:rPr>
          <w:t>Dataset after removing infrequent words</w:t>
        </w:r>
        <w:r>
          <w:rPr>
            <w:noProof/>
            <w:webHidden/>
          </w:rPr>
          <w:tab/>
        </w:r>
        <w:r>
          <w:rPr>
            <w:noProof/>
            <w:webHidden/>
          </w:rPr>
          <w:fldChar w:fldCharType="begin"/>
        </w:r>
        <w:r>
          <w:rPr>
            <w:noProof/>
            <w:webHidden/>
          </w:rPr>
          <w:instrText xml:space="preserve"> PAGEREF _Toc113448358 \h </w:instrText>
        </w:r>
        <w:r>
          <w:rPr>
            <w:noProof/>
            <w:webHidden/>
          </w:rPr>
        </w:r>
        <w:r>
          <w:rPr>
            <w:noProof/>
            <w:webHidden/>
          </w:rPr>
          <w:fldChar w:fldCharType="separate"/>
        </w:r>
        <w:r>
          <w:rPr>
            <w:noProof/>
            <w:webHidden/>
          </w:rPr>
          <w:t>29</w:t>
        </w:r>
        <w:r>
          <w:rPr>
            <w:noProof/>
            <w:webHidden/>
          </w:rPr>
          <w:fldChar w:fldCharType="end"/>
        </w:r>
      </w:hyperlink>
    </w:p>
    <w:p w14:paraId="1CE523C2" w14:textId="1282DDB5" w:rsidR="00C909B2" w:rsidRDefault="00C909B2">
      <w:pPr>
        <w:pStyle w:val="TableofFigures"/>
        <w:tabs>
          <w:tab w:val="right" w:leader="dot" w:pos="9350"/>
        </w:tabs>
        <w:rPr>
          <w:noProof/>
          <w:color w:val="auto"/>
          <w:sz w:val="22"/>
          <w:szCs w:val="22"/>
          <w:lang w:eastAsia="en-US"/>
        </w:rPr>
      </w:pPr>
      <w:hyperlink w:anchor="_Toc113448359" w:history="1">
        <w:r w:rsidRPr="00D6673C">
          <w:rPr>
            <w:rStyle w:val="Hyperlink"/>
            <w:noProof/>
          </w:rPr>
          <w:t xml:space="preserve">Table 8 </w:t>
        </w:r>
        <w:r w:rsidRPr="00D6673C">
          <w:rPr>
            <w:rStyle w:val="Hyperlink"/>
            <w:i/>
            <w:noProof/>
          </w:rPr>
          <w:t>Dataset after applying Lemmatizer</w:t>
        </w:r>
        <w:r>
          <w:rPr>
            <w:noProof/>
            <w:webHidden/>
          </w:rPr>
          <w:tab/>
        </w:r>
        <w:r>
          <w:rPr>
            <w:noProof/>
            <w:webHidden/>
          </w:rPr>
          <w:fldChar w:fldCharType="begin"/>
        </w:r>
        <w:r>
          <w:rPr>
            <w:noProof/>
            <w:webHidden/>
          </w:rPr>
          <w:instrText xml:space="preserve"> PAGEREF _Toc113448359 \h </w:instrText>
        </w:r>
        <w:r>
          <w:rPr>
            <w:noProof/>
            <w:webHidden/>
          </w:rPr>
        </w:r>
        <w:r>
          <w:rPr>
            <w:noProof/>
            <w:webHidden/>
          </w:rPr>
          <w:fldChar w:fldCharType="separate"/>
        </w:r>
        <w:r>
          <w:rPr>
            <w:noProof/>
            <w:webHidden/>
          </w:rPr>
          <w:t>30</w:t>
        </w:r>
        <w:r>
          <w:rPr>
            <w:noProof/>
            <w:webHidden/>
          </w:rPr>
          <w:fldChar w:fldCharType="end"/>
        </w:r>
      </w:hyperlink>
    </w:p>
    <w:p w14:paraId="1D99966E" w14:textId="61EF55BC" w:rsidR="00C909B2" w:rsidRDefault="00C909B2">
      <w:pPr>
        <w:pStyle w:val="TableofFigures"/>
        <w:tabs>
          <w:tab w:val="right" w:leader="dot" w:pos="9350"/>
        </w:tabs>
        <w:rPr>
          <w:noProof/>
          <w:color w:val="auto"/>
          <w:sz w:val="22"/>
          <w:szCs w:val="22"/>
          <w:lang w:eastAsia="en-US"/>
        </w:rPr>
      </w:pPr>
      <w:hyperlink w:anchor="_Toc113448360" w:history="1">
        <w:r w:rsidRPr="00D6673C">
          <w:rPr>
            <w:rStyle w:val="Hyperlink"/>
            <w:noProof/>
          </w:rPr>
          <w:t xml:space="preserve">Table 9 </w:t>
        </w:r>
        <w:r w:rsidRPr="00D6673C">
          <w:rPr>
            <w:rStyle w:val="Hyperlink"/>
            <w:i/>
            <w:noProof/>
          </w:rPr>
          <w:t>Finding Most Common</w:t>
        </w:r>
        <w:r>
          <w:rPr>
            <w:noProof/>
            <w:webHidden/>
          </w:rPr>
          <w:tab/>
        </w:r>
        <w:r>
          <w:rPr>
            <w:noProof/>
            <w:webHidden/>
          </w:rPr>
          <w:fldChar w:fldCharType="begin"/>
        </w:r>
        <w:r>
          <w:rPr>
            <w:noProof/>
            <w:webHidden/>
          </w:rPr>
          <w:instrText xml:space="preserve"> PAGEREF _Toc113448360 \h </w:instrText>
        </w:r>
        <w:r>
          <w:rPr>
            <w:noProof/>
            <w:webHidden/>
          </w:rPr>
        </w:r>
        <w:r>
          <w:rPr>
            <w:noProof/>
            <w:webHidden/>
          </w:rPr>
          <w:fldChar w:fldCharType="separate"/>
        </w:r>
        <w:r>
          <w:rPr>
            <w:noProof/>
            <w:webHidden/>
          </w:rPr>
          <w:t>31</w:t>
        </w:r>
        <w:r>
          <w:rPr>
            <w:noProof/>
            <w:webHidden/>
          </w:rPr>
          <w:fldChar w:fldCharType="end"/>
        </w:r>
      </w:hyperlink>
    </w:p>
    <w:p w14:paraId="282CC258" w14:textId="74956548" w:rsidR="00C909B2" w:rsidRDefault="00C909B2">
      <w:pPr>
        <w:pStyle w:val="TableofFigures"/>
        <w:tabs>
          <w:tab w:val="right" w:leader="dot" w:pos="9350"/>
        </w:tabs>
        <w:rPr>
          <w:noProof/>
          <w:color w:val="auto"/>
          <w:sz w:val="22"/>
          <w:szCs w:val="22"/>
          <w:lang w:eastAsia="en-US"/>
        </w:rPr>
      </w:pPr>
      <w:hyperlink w:anchor="_Toc113448361" w:history="1">
        <w:r w:rsidRPr="00D6673C">
          <w:rPr>
            <w:rStyle w:val="Hyperlink"/>
            <w:noProof/>
          </w:rPr>
          <w:t xml:space="preserve">Table 10 </w:t>
        </w:r>
        <w:r w:rsidRPr="00D6673C">
          <w:rPr>
            <w:rStyle w:val="Hyperlink"/>
            <w:i/>
            <w:noProof/>
          </w:rPr>
          <w:t>Final Cleaned and Prepared Dataset</w:t>
        </w:r>
        <w:r>
          <w:rPr>
            <w:noProof/>
            <w:webHidden/>
          </w:rPr>
          <w:tab/>
        </w:r>
        <w:r>
          <w:rPr>
            <w:noProof/>
            <w:webHidden/>
          </w:rPr>
          <w:fldChar w:fldCharType="begin"/>
        </w:r>
        <w:r>
          <w:rPr>
            <w:noProof/>
            <w:webHidden/>
          </w:rPr>
          <w:instrText xml:space="preserve"> PAGEREF _Toc113448361 \h </w:instrText>
        </w:r>
        <w:r>
          <w:rPr>
            <w:noProof/>
            <w:webHidden/>
          </w:rPr>
        </w:r>
        <w:r>
          <w:rPr>
            <w:noProof/>
            <w:webHidden/>
          </w:rPr>
          <w:fldChar w:fldCharType="separate"/>
        </w:r>
        <w:r>
          <w:rPr>
            <w:noProof/>
            <w:webHidden/>
          </w:rPr>
          <w:t>32</w:t>
        </w:r>
        <w:r>
          <w:rPr>
            <w:noProof/>
            <w:webHidden/>
          </w:rPr>
          <w:fldChar w:fldCharType="end"/>
        </w:r>
      </w:hyperlink>
    </w:p>
    <w:p w14:paraId="58286F47" w14:textId="214382B4" w:rsidR="00C909B2" w:rsidRDefault="00C909B2">
      <w:pPr>
        <w:pStyle w:val="TableofFigures"/>
        <w:tabs>
          <w:tab w:val="right" w:leader="dot" w:pos="9350"/>
        </w:tabs>
        <w:rPr>
          <w:noProof/>
          <w:color w:val="auto"/>
          <w:sz w:val="22"/>
          <w:szCs w:val="22"/>
          <w:lang w:eastAsia="en-US"/>
        </w:rPr>
      </w:pPr>
      <w:hyperlink w:anchor="_Toc113448362" w:history="1">
        <w:r w:rsidRPr="00D6673C">
          <w:rPr>
            <w:rStyle w:val="Hyperlink"/>
            <w:noProof/>
          </w:rPr>
          <w:t xml:space="preserve">Table 11 </w:t>
        </w:r>
        <w:r w:rsidRPr="00D6673C">
          <w:rPr>
            <w:rStyle w:val="Hyperlink"/>
            <w:i/>
            <w:noProof/>
          </w:rPr>
          <w:t>Finding “good” in negative sentiment</w:t>
        </w:r>
        <w:r>
          <w:rPr>
            <w:noProof/>
            <w:webHidden/>
          </w:rPr>
          <w:tab/>
        </w:r>
        <w:r>
          <w:rPr>
            <w:noProof/>
            <w:webHidden/>
          </w:rPr>
          <w:fldChar w:fldCharType="begin"/>
        </w:r>
        <w:r>
          <w:rPr>
            <w:noProof/>
            <w:webHidden/>
          </w:rPr>
          <w:instrText xml:space="preserve"> PAGEREF _Toc113448362 \h </w:instrText>
        </w:r>
        <w:r>
          <w:rPr>
            <w:noProof/>
            <w:webHidden/>
          </w:rPr>
        </w:r>
        <w:r>
          <w:rPr>
            <w:noProof/>
            <w:webHidden/>
          </w:rPr>
          <w:fldChar w:fldCharType="separate"/>
        </w:r>
        <w:r>
          <w:rPr>
            <w:noProof/>
            <w:webHidden/>
          </w:rPr>
          <w:t>33</w:t>
        </w:r>
        <w:r>
          <w:rPr>
            <w:noProof/>
            <w:webHidden/>
          </w:rPr>
          <w:fldChar w:fldCharType="end"/>
        </w:r>
      </w:hyperlink>
    </w:p>
    <w:p w14:paraId="2241D14F" w14:textId="2868CB2C" w:rsidR="00C909B2" w:rsidRDefault="00C909B2">
      <w:pPr>
        <w:pStyle w:val="TableofFigures"/>
        <w:tabs>
          <w:tab w:val="right" w:leader="dot" w:pos="9350"/>
        </w:tabs>
        <w:rPr>
          <w:noProof/>
          <w:color w:val="auto"/>
          <w:sz w:val="22"/>
          <w:szCs w:val="22"/>
          <w:lang w:eastAsia="en-US"/>
        </w:rPr>
      </w:pPr>
      <w:hyperlink w:anchor="_Toc113448363" w:history="1">
        <w:r w:rsidRPr="00D6673C">
          <w:rPr>
            <w:rStyle w:val="Hyperlink"/>
            <w:noProof/>
          </w:rPr>
          <w:t xml:space="preserve">Table 12 </w:t>
        </w:r>
        <w:r w:rsidRPr="00D6673C">
          <w:rPr>
            <w:rStyle w:val="Hyperlink"/>
            <w:i/>
            <w:noProof/>
          </w:rPr>
          <w:t>Finding “great” in negative sentiment</w:t>
        </w:r>
        <w:r>
          <w:rPr>
            <w:noProof/>
            <w:webHidden/>
          </w:rPr>
          <w:tab/>
        </w:r>
        <w:r>
          <w:rPr>
            <w:noProof/>
            <w:webHidden/>
          </w:rPr>
          <w:fldChar w:fldCharType="begin"/>
        </w:r>
        <w:r>
          <w:rPr>
            <w:noProof/>
            <w:webHidden/>
          </w:rPr>
          <w:instrText xml:space="preserve"> PAGEREF _Toc113448363 \h </w:instrText>
        </w:r>
        <w:r>
          <w:rPr>
            <w:noProof/>
            <w:webHidden/>
          </w:rPr>
        </w:r>
        <w:r>
          <w:rPr>
            <w:noProof/>
            <w:webHidden/>
          </w:rPr>
          <w:fldChar w:fldCharType="separate"/>
        </w:r>
        <w:r>
          <w:rPr>
            <w:noProof/>
            <w:webHidden/>
          </w:rPr>
          <w:t>34</w:t>
        </w:r>
        <w:r>
          <w:rPr>
            <w:noProof/>
            <w:webHidden/>
          </w:rPr>
          <w:fldChar w:fldCharType="end"/>
        </w:r>
      </w:hyperlink>
    </w:p>
    <w:p w14:paraId="5207875C" w14:textId="5EC8F34B" w:rsidR="00C909B2" w:rsidRDefault="00C909B2">
      <w:pPr>
        <w:pStyle w:val="TableofFigures"/>
        <w:tabs>
          <w:tab w:val="right" w:leader="dot" w:pos="9350"/>
        </w:tabs>
        <w:rPr>
          <w:noProof/>
          <w:color w:val="auto"/>
          <w:sz w:val="22"/>
          <w:szCs w:val="22"/>
          <w:lang w:eastAsia="en-US"/>
        </w:rPr>
      </w:pPr>
      <w:hyperlink w:anchor="_Toc113448364" w:history="1">
        <w:r w:rsidRPr="00D6673C">
          <w:rPr>
            <w:rStyle w:val="Hyperlink"/>
            <w:noProof/>
          </w:rPr>
          <w:t xml:space="preserve">Table 13 </w:t>
        </w:r>
        <w:r w:rsidRPr="00D6673C">
          <w:rPr>
            <w:rStyle w:val="Hyperlink"/>
            <w:i/>
            <w:noProof/>
          </w:rPr>
          <w:t>Finding “bad” in positive sentiment</w:t>
        </w:r>
        <w:r>
          <w:rPr>
            <w:noProof/>
            <w:webHidden/>
          </w:rPr>
          <w:tab/>
        </w:r>
        <w:r>
          <w:rPr>
            <w:noProof/>
            <w:webHidden/>
          </w:rPr>
          <w:fldChar w:fldCharType="begin"/>
        </w:r>
        <w:r>
          <w:rPr>
            <w:noProof/>
            <w:webHidden/>
          </w:rPr>
          <w:instrText xml:space="preserve"> PAGEREF _Toc113448364 \h </w:instrText>
        </w:r>
        <w:r>
          <w:rPr>
            <w:noProof/>
            <w:webHidden/>
          </w:rPr>
        </w:r>
        <w:r>
          <w:rPr>
            <w:noProof/>
            <w:webHidden/>
          </w:rPr>
          <w:fldChar w:fldCharType="separate"/>
        </w:r>
        <w:r>
          <w:rPr>
            <w:noProof/>
            <w:webHidden/>
          </w:rPr>
          <w:t>35</w:t>
        </w:r>
        <w:r>
          <w:rPr>
            <w:noProof/>
            <w:webHidden/>
          </w:rPr>
          <w:fldChar w:fldCharType="end"/>
        </w:r>
      </w:hyperlink>
    </w:p>
    <w:p w14:paraId="05E0AF17" w14:textId="6B1AB914" w:rsidR="00C909B2" w:rsidRDefault="00C909B2">
      <w:pPr>
        <w:pStyle w:val="TableofFigures"/>
        <w:tabs>
          <w:tab w:val="right" w:leader="dot" w:pos="9350"/>
        </w:tabs>
        <w:rPr>
          <w:noProof/>
          <w:color w:val="auto"/>
          <w:sz w:val="22"/>
          <w:szCs w:val="22"/>
          <w:lang w:eastAsia="en-US"/>
        </w:rPr>
      </w:pPr>
      <w:hyperlink w:anchor="_Toc113448365" w:history="1">
        <w:r w:rsidRPr="00D6673C">
          <w:rPr>
            <w:rStyle w:val="Hyperlink"/>
            <w:noProof/>
          </w:rPr>
          <w:t xml:space="preserve">Table 14 </w:t>
        </w:r>
        <w:r w:rsidRPr="00D6673C">
          <w:rPr>
            <w:rStyle w:val="Hyperlink"/>
            <w:i/>
            <w:noProof/>
          </w:rPr>
          <w:t>Train Test Split</w:t>
        </w:r>
        <w:r>
          <w:rPr>
            <w:noProof/>
            <w:webHidden/>
          </w:rPr>
          <w:tab/>
        </w:r>
        <w:r>
          <w:rPr>
            <w:noProof/>
            <w:webHidden/>
          </w:rPr>
          <w:fldChar w:fldCharType="begin"/>
        </w:r>
        <w:r>
          <w:rPr>
            <w:noProof/>
            <w:webHidden/>
          </w:rPr>
          <w:instrText xml:space="preserve"> PAGEREF _Toc113448365 \h </w:instrText>
        </w:r>
        <w:r>
          <w:rPr>
            <w:noProof/>
            <w:webHidden/>
          </w:rPr>
        </w:r>
        <w:r>
          <w:rPr>
            <w:noProof/>
            <w:webHidden/>
          </w:rPr>
          <w:fldChar w:fldCharType="separate"/>
        </w:r>
        <w:r>
          <w:rPr>
            <w:noProof/>
            <w:webHidden/>
          </w:rPr>
          <w:t>36</w:t>
        </w:r>
        <w:r>
          <w:rPr>
            <w:noProof/>
            <w:webHidden/>
          </w:rPr>
          <w:fldChar w:fldCharType="end"/>
        </w:r>
      </w:hyperlink>
    </w:p>
    <w:p w14:paraId="17A9B098" w14:textId="2BCA31FD" w:rsidR="00C909B2" w:rsidRDefault="00C909B2">
      <w:pPr>
        <w:pStyle w:val="TableofFigures"/>
        <w:tabs>
          <w:tab w:val="right" w:leader="dot" w:pos="9350"/>
        </w:tabs>
        <w:rPr>
          <w:noProof/>
          <w:color w:val="auto"/>
          <w:sz w:val="22"/>
          <w:szCs w:val="22"/>
          <w:lang w:eastAsia="en-US"/>
        </w:rPr>
      </w:pPr>
      <w:hyperlink w:anchor="_Toc113448366" w:history="1">
        <w:r w:rsidRPr="00D6673C">
          <w:rPr>
            <w:rStyle w:val="Hyperlink"/>
            <w:noProof/>
          </w:rPr>
          <w:t xml:space="preserve">Table 15 </w:t>
        </w:r>
        <w:r w:rsidRPr="00D6673C">
          <w:rPr>
            <w:rStyle w:val="Hyperlink"/>
            <w:i/>
            <w:noProof/>
          </w:rPr>
          <w:t>Second Tokenizer – Words (Series) -&gt; Numbers (list of list)</w:t>
        </w:r>
        <w:r>
          <w:rPr>
            <w:noProof/>
            <w:webHidden/>
          </w:rPr>
          <w:tab/>
        </w:r>
        <w:r>
          <w:rPr>
            <w:noProof/>
            <w:webHidden/>
          </w:rPr>
          <w:fldChar w:fldCharType="begin"/>
        </w:r>
        <w:r>
          <w:rPr>
            <w:noProof/>
            <w:webHidden/>
          </w:rPr>
          <w:instrText xml:space="preserve"> PAGEREF _Toc113448366 \h </w:instrText>
        </w:r>
        <w:r>
          <w:rPr>
            <w:noProof/>
            <w:webHidden/>
          </w:rPr>
        </w:r>
        <w:r>
          <w:rPr>
            <w:noProof/>
            <w:webHidden/>
          </w:rPr>
          <w:fldChar w:fldCharType="separate"/>
        </w:r>
        <w:r>
          <w:rPr>
            <w:noProof/>
            <w:webHidden/>
          </w:rPr>
          <w:t>37</w:t>
        </w:r>
        <w:r>
          <w:rPr>
            <w:noProof/>
            <w:webHidden/>
          </w:rPr>
          <w:fldChar w:fldCharType="end"/>
        </w:r>
      </w:hyperlink>
    </w:p>
    <w:p w14:paraId="63E86346" w14:textId="428C490A" w:rsidR="00C909B2" w:rsidRDefault="00C909B2">
      <w:pPr>
        <w:pStyle w:val="TableofFigures"/>
        <w:tabs>
          <w:tab w:val="right" w:leader="dot" w:pos="9350"/>
        </w:tabs>
        <w:rPr>
          <w:noProof/>
          <w:color w:val="auto"/>
          <w:sz w:val="22"/>
          <w:szCs w:val="22"/>
          <w:lang w:eastAsia="en-US"/>
        </w:rPr>
      </w:pPr>
      <w:hyperlink w:anchor="_Toc113448367" w:history="1">
        <w:r w:rsidRPr="00D6673C">
          <w:rPr>
            <w:rStyle w:val="Hyperlink"/>
            <w:noProof/>
          </w:rPr>
          <w:t xml:space="preserve">Table 16 </w:t>
        </w:r>
        <w:r w:rsidRPr="00D6673C">
          <w:rPr>
            <w:rStyle w:val="Hyperlink"/>
            <w:i/>
            <w:noProof/>
          </w:rPr>
          <w:t>Confusion Matrix from LogisticsRegression Model (Amazon dataset)</w:t>
        </w:r>
        <w:r>
          <w:rPr>
            <w:noProof/>
            <w:webHidden/>
          </w:rPr>
          <w:tab/>
        </w:r>
        <w:r>
          <w:rPr>
            <w:noProof/>
            <w:webHidden/>
          </w:rPr>
          <w:fldChar w:fldCharType="begin"/>
        </w:r>
        <w:r>
          <w:rPr>
            <w:noProof/>
            <w:webHidden/>
          </w:rPr>
          <w:instrText xml:space="preserve"> PAGEREF _Toc113448367 \h </w:instrText>
        </w:r>
        <w:r>
          <w:rPr>
            <w:noProof/>
            <w:webHidden/>
          </w:rPr>
        </w:r>
        <w:r>
          <w:rPr>
            <w:noProof/>
            <w:webHidden/>
          </w:rPr>
          <w:fldChar w:fldCharType="separate"/>
        </w:r>
        <w:r>
          <w:rPr>
            <w:noProof/>
            <w:webHidden/>
          </w:rPr>
          <w:t>38</w:t>
        </w:r>
        <w:r>
          <w:rPr>
            <w:noProof/>
            <w:webHidden/>
          </w:rPr>
          <w:fldChar w:fldCharType="end"/>
        </w:r>
      </w:hyperlink>
    </w:p>
    <w:p w14:paraId="24A46CE2" w14:textId="65356D23" w:rsidR="00D971B4" w:rsidRDefault="00D971B4" w:rsidP="00D971B4">
      <w:r>
        <w:rPr>
          <w:b/>
          <w:bCs/>
          <w:noProof/>
        </w:rPr>
        <w:fldChar w:fldCharType="end"/>
      </w:r>
    </w:p>
    <w:p w14:paraId="52F1D778" w14:textId="3BD50055" w:rsidR="00D971B4" w:rsidRDefault="00D971B4" w:rsidP="00D971B4"/>
    <w:p w14:paraId="3B7A9F9A" w14:textId="6A499FD9" w:rsidR="006F30BA" w:rsidRDefault="006F30BA" w:rsidP="00353725">
      <w:pPr>
        <w:ind w:firstLine="0"/>
      </w:pPr>
    </w:p>
    <w:p w14:paraId="64E48B72" w14:textId="3602B3F1" w:rsidR="006F30BA" w:rsidRPr="006F30BA" w:rsidRDefault="006F30BA" w:rsidP="006F30BA">
      <w:pPr>
        <w:pStyle w:val="Caption"/>
        <w:keepNext/>
        <w:rPr>
          <w:rStyle w:val="Caption2"/>
        </w:rPr>
      </w:pPr>
      <w:bookmarkStart w:id="10" w:name="_Toc113448352"/>
      <w:r>
        <w:t xml:space="preserve">Table </w:t>
      </w:r>
      <w:fldSimple w:instr=" SEQ Table \* ARABIC ">
        <w:r w:rsidR="00481F3F">
          <w:rPr>
            <w:noProof/>
          </w:rPr>
          <w:t>1</w:t>
        </w:r>
      </w:fldSimple>
      <w:r>
        <w:br/>
      </w:r>
      <w:r>
        <w:rPr>
          <w:rStyle w:val="Caption2"/>
        </w:rPr>
        <w:t>Raw data</w:t>
      </w:r>
      <w:bookmarkEnd w:id="10"/>
    </w:p>
    <w:p w14:paraId="25863DEC" w14:textId="09EA5259" w:rsidR="006F30BA" w:rsidRDefault="00E97761" w:rsidP="006F30BA">
      <w:pPr>
        <w:pStyle w:val="Figureimage"/>
      </w:pPr>
      <w:r w:rsidRPr="00E97761">
        <w:drawing>
          <wp:inline distT="0" distB="0" distL="0" distR="0" wp14:anchorId="7D65DE12" wp14:editId="3C682F23">
            <wp:extent cx="5943600" cy="561911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5619115"/>
                    </a:xfrm>
                    <a:prstGeom prst="rect">
                      <a:avLst/>
                    </a:prstGeom>
                  </pic:spPr>
                </pic:pic>
              </a:graphicData>
            </a:graphic>
          </wp:inline>
        </w:drawing>
      </w:r>
    </w:p>
    <w:p w14:paraId="7EDEE5F8" w14:textId="2A3303DE" w:rsidR="006F30BA" w:rsidRDefault="006F30BA" w:rsidP="006F30BA">
      <w:pPr>
        <w:pStyle w:val="Notes"/>
      </w:pPr>
      <w:r>
        <w:t xml:space="preserve">Notes. Raw data showing </w:t>
      </w:r>
      <w:r w:rsidR="0014121B">
        <w:t>1,000</w:t>
      </w:r>
      <w:r>
        <w:t xml:space="preserve"> data values.</w:t>
      </w:r>
      <w:r w:rsidR="00F11796">
        <w:t xml:space="preserve"> The </w:t>
      </w:r>
      <w:r w:rsidR="0014121B">
        <w:t>sentiment</w:t>
      </w:r>
      <w:r w:rsidR="00F11796">
        <w:t xml:space="preserve"> column </w:t>
      </w:r>
      <w:r>
        <w:t>‘</w:t>
      </w:r>
      <w:r w:rsidR="0014121B">
        <w:t>score’</w:t>
      </w:r>
      <w:r>
        <w:t xml:space="preserve"> is </w:t>
      </w:r>
      <w:r w:rsidR="0014121B">
        <w:t>integer value of 1 for positive sentiment and 0 otherwise.</w:t>
      </w:r>
    </w:p>
    <w:p w14:paraId="39FAD26D" w14:textId="355B331D" w:rsidR="006F30BA" w:rsidRPr="006F30BA" w:rsidRDefault="006F30BA" w:rsidP="006F30BA">
      <w:pPr>
        <w:pStyle w:val="Caption"/>
        <w:keepNext/>
        <w:rPr>
          <w:rStyle w:val="Caption2"/>
        </w:rPr>
      </w:pPr>
      <w:bookmarkStart w:id="11" w:name="_Toc113448353"/>
      <w:r>
        <w:t xml:space="preserve">Table </w:t>
      </w:r>
      <w:fldSimple w:instr=" SEQ Table \* ARABIC ">
        <w:r w:rsidR="00481F3F">
          <w:rPr>
            <w:noProof/>
          </w:rPr>
          <w:t>2</w:t>
        </w:r>
      </w:fldSimple>
      <w:r>
        <w:br/>
      </w:r>
      <w:r>
        <w:rPr>
          <w:rStyle w:val="Caption2"/>
        </w:rPr>
        <w:t>Descriptive Statistics</w:t>
      </w:r>
      <w:bookmarkEnd w:id="11"/>
    </w:p>
    <w:p w14:paraId="3A176AC0" w14:textId="33994DA2" w:rsidR="006F30BA" w:rsidRDefault="007B3008" w:rsidP="006F30BA">
      <w:pPr>
        <w:pStyle w:val="Figureimage"/>
      </w:pPr>
      <w:r w:rsidRPr="007B3008">
        <w:drawing>
          <wp:inline distT="0" distB="0" distL="0" distR="0" wp14:anchorId="1B43FEB8" wp14:editId="1A8F9B88">
            <wp:extent cx="4686954" cy="50870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686954" cy="5087060"/>
                    </a:xfrm>
                    <a:prstGeom prst="rect">
                      <a:avLst/>
                    </a:prstGeom>
                  </pic:spPr>
                </pic:pic>
              </a:graphicData>
            </a:graphic>
          </wp:inline>
        </w:drawing>
      </w:r>
    </w:p>
    <w:p w14:paraId="2086864A" w14:textId="58BAB2CE" w:rsidR="006F30BA" w:rsidRDefault="006F30BA" w:rsidP="006F30BA">
      <w:pPr>
        <w:pStyle w:val="Notes"/>
      </w:pPr>
      <w:r>
        <w:t xml:space="preserve">Notes. </w:t>
      </w:r>
      <w:r w:rsidR="007B3008">
        <w:t>The target variable is ‘label’. There are a total of 2,748 records. No missing data.</w:t>
      </w:r>
    </w:p>
    <w:p w14:paraId="53F84669" w14:textId="77777777" w:rsidR="006F30BA" w:rsidRDefault="006F30BA" w:rsidP="006F30BA">
      <w:pPr>
        <w:pStyle w:val="Notes"/>
      </w:pPr>
    </w:p>
    <w:p w14:paraId="61D4F243" w14:textId="12332440" w:rsidR="006F30BA" w:rsidRDefault="006F30BA" w:rsidP="00D971B4"/>
    <w:p w14:paraId="4F0255A9" w14:textId="279D06E4" w:rsidR="00402089" w:rsidRDefault="00402089" w:rsidP="00D971B4"/>
    <w:p w14:paraId="2874D441" w14:textId="773AD3E9" w:rsidR="00402089" w:rsidRPr="00402089" w:rsidRDefault="00402089" w:rsidP="00402089">
      <w:pPr>
        <w:pStyle w:val="Caption"/>
        <w:keepNext/>
        <w:rPr>
          <w:rStyle w:val="Caption2"/>
        </w:rPr>
      </w:pPr>
      <w:bookmarkStart w:id="12" w:name="_Toc113448354"/>
      <w:r>
        <w:t xml:space="preserve">Table </w:t>
      </w:r>
      <w:fldSimple w:instr=" SEQ Table \* ARABIC ">
        <w:r w:rsidR="00481F3F">
          <w:rPr>
            <w:noProof/>
          </w:rPr>
          <w:t>3</w:t>
        </w:r>
      </w:fldSimple>
      <w:r>
        <w:br/>
      </w:r>
      <w:r w:rsidR="00B13C53">
        <w:rPr>
          <w:rStyle w:val="Caption2"/>
        </w:rPr>
        <w:t>Dataset after removing Punctuation</w:t>
      </w:r>
      <w:bookmarkEnd w:id="12"/>
    </w:p>
    <w:p w14:paraId="619BB22D" w14:textId="135FECF5" w:rsidR="0010668D" w:rsidRDefault="00B958A9" w:rsidP="007166B1">
      <w:pPr>
        <w:pStyle w:val="Figureimage"/>
      </w:pPr>
      <w:r w:rsidRPr="00B958A9">
        <w:drawing>
          <wp:inline distT="0" distB="0" distL="0" distR="0" wp14:anchorId="62123DB5" wp14:editId="70D62643">
            <wp:extent cx="5125165" cy="2562583"/>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1"/>
                    <a:stretch>
                      <a:fillRect/>
                    </a:stretch>
                  </pic:blipFill>
                  <pic:spPr>
                    <a:xfrm>
                      <a:off x="0" y="0"/>
                      <a:ext cx="5125165" cy="2562583"/>
                    </a:xfrm>
                    <a:prstGeom prst="rect">
                      <a:avLst/>
                    </a:prstGeom>
                  </pic:spPr>
                </pic:pic>
              </a:graphicData>
            </a:graphic>
          </wp:inline>
        </w:drawing>
      </w:r>
    </w:p>
    <w:p w14:paraId="3BC2AB7B" w14:textId="34B8A302" w:rsidR="00402089" w:rsidRDefault="00402089" w:rsidP="0010668D">
      <w:pPr>
        <w:pStyle w:val="Notes"/>
      </w:pPr>
      <w:r>
        <w:t>Notes.</w:t>
      </w:r>
      <w:r w:rsidR="00B958A9">
        <w:t xml:space="preserve"> Notice the sample showing before and after removing punctuation.</w:t>
      </w:r>
    </w:p>
    <w:p w14:paraId="28EDF623" w14:textId="20DF63D1" w:rsidR="00402089" w:rsidRDefault="00402089" w:rsidP="00402089">
      <w:pPr>
        <w:pStyle w:val="Notes"/>
      </w:pPr>
    </w:p>
    <w:p w14:paraId="35050552" w14:textId="2A525FBD" w:rsidR="00402089" w:rsidRDefault="00402089" w:rsidP="00402089">
      <w:pPr>
        <w:pStyle w:val="Notes"/>
      </w:pPr>
    </w:p>
    <w:p w14:paraId="352FB199" w14:textId="01BD0F8E" w:rsidR="00B958A9" w:rsidRDefault="00B958A9" w:rsidP="00402089">
      <w:pPr>
        <w:pStyle w:val="Notes"/>
      </w:pPr>
    </w:p>
    <w:p w14:paraId="245B4055" w14:textId="123F5AEF" w:rsidR="00B958A9" w:rsidRPr="00B958A9" w:rsidRDefault="00B958A9" w:rsidP="00B958A9">
      <w:pPr>
        <w:pStyle w:val="Caption"/>
        <w:keepNext/>
        <w:rPr>
          <w:rStyle w:val="Caption2"/>
        </w:rPr>
      </w:pPr>
      <w:bookmarkStart w:id="13" w:name="_Toc113448355"/>
      <w:r>
        <w:t xml:space="preserve">Table </w:t>
      </w:r>
      <w:fldSimple w:instr=" SEQ Table \* ARABIC ">
        <w:r w:rsidR="00481F3F">
          <w:rPr>
            <w:noProof/>
          </w:rPr>
          <w:t>4</w:t>
        </w:r>
      </w:fldSimple>
      <w:r>
        <w:br/>
      </w:r>
      <w:r w:rsidRPr="00B958A9">
        <w:rPr>
          <w:rStyle w:val="Caption2"/>
        </w:rPr>
        <w:t xml:space="preserve">Dataset after </w:t>
      </w:r>
      <w:r>
        <w:rPr>
          <w:rStyle w:val="Caption2"/>
        </w:rPr>
        <w:t>converting to Lowercase</w:t>
      </w:r>
      <w:bookmarkEnd w:id="13"/>
    </w:p>
    <w:p w14:paraId="4D0A6D50" w14:textId="45D5114B" w:rsidR="00B958A9" w:rsidRDefault="00B958A9" w:rsidP="00B958A9">
      <w:pPr>
        <w:pStyle w:val="Figureimage"/>
      </w:pPr>
      <w:r>
        <w:drawing>
          <wp:inline distT="0" distB="0" distL="0" distR="0" wp14:anchorId="768F5BD1" wp14:editId="253DF42D">
            <wp:extent cx="5201285"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1905000"/>
                    </a:xfrm>
                    <a:prstGeom prst="rect">
                      <a:avLst/>
                    </a:prstGeom>
                    <a:noFill/>
                  </pic:spPr>
                </pic:pic>
              </a:graphicData>
            </a:graphic>
          </wp:inline>
        </w:drawing>
      </w:r>
    </w:p>
    <w:p w14:paraId="1A0549EF" w14:textId="304104B6" w:rsidR="00B958A9" w:rsidRDefault="00B958A9" w:rsidP="00402089">
      <w:pPr>
        <w:pStyle w:val="Notes"/>
      </w:pPr>
      <w:r>
        <w:t>Notes. Sample showing before and after converting to lowercase.</w:t>
      </w:r>
    </w:p>
    <w:p w14:paraId="495E9275" w14:textId="4C257243" w:rsidR="00F90883" w:rsidRDefault="00F90883" w:rsidP="00402089">
      <w:pPr>
        <w:pStyle w:val="Notes"/>
      </w:pPr>
    </w:p>
    <w:p w14:paraId="539D536C" w14:textId="5C1BA0B1" w:rsidR="00F90883" w:rsidRDefault="00F90883" w:rsidP="00402089">
      <w:pPr>
        <w:pStyle w:val="Notes"/>
      </w:pPr>
    </w:p>
    <w:p w14:paraId="62B3A466" w14:textId="2AB8F41F" w:rsidR="00F90883" w:rsidRPr="00F90883" w:rsidRDefault="00F90883" w:rsidP="00F90883">
      <w:pPr>
        <w:pStyle w:val="Caption"/>
        <w:keepNext/>
        <w:rPr>
          <w:rStyle w:val="Caption2"/>
        </w:rPr>
      </w:pPr>
      <w:bookmarkStart w:id="14" w:name="_Toc113448356"/>
      <w:r>
        <w:t xml:space="preserve">Table </w:t>
      </w:r>
      <w:fldSimple w:instr=" SEQ Table \* ARABIC ">
        <w:r w:rsidR="00481F3F">
          <w:rPr>
            <w:noProof/>
          </w:rPr>
          <w:t>5</w:t>
        </w:r>
      </w:fldSimple>
      <w:r>
        <w:br/>
      </w:r>
      <w:r>
        <w:rPr>
          <w:rStyle w:val="Caption2"/>
        </w:rPr>
        <w:t>Dataset after first Tokenization</w:t>
      </w:r>
      <w:bookmarkEnd w:id="14"/>
    </w:p>
    <w:p w14:paraId="2AF08816" w14:textId="1B674E41" w:rsidR="00F90883" w:rsidRDefault="00F90883" w:rsidP="00F90883">
      <w:pPr>
        <w:pStyle w:val="Figureimage"/>
      </w:pPr>
      <w:r w:rsidRPr="00F90883">
        <w:drawing>
          <wp:inline distT="0" distB="0" distL="0" distR="0" wp14:anchorId="6531E12A" wp14:editId="4597E206">
            <wp:extent cx="5172797" cy="3229426"/>
            <wp:effectExtent l="0" t="0" r="889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stretch>
                      <a:fillRect/>
                    </a:stretch>
                  </pic:blipFill>
                  <pic:spPr>
                    <a:xfrm>
                      <a:off x="0" y="0"/>
                      <a:ext cx="5172797" cy="3229426"/>
                    </a:xfrm>
                    <a:prstGeom prst="rect">
                      <a:avLst/>
                    </a:prstGeom>
                  </pic:spPr>
                </pic:pic>
              </a:graphicData>
            </a:graphic>
          </wp:inline>
        </w:drawing>
      </w:r>
    </w:p>
    <w:p w14:paraId="78C33221" w14:textId="5B2B883D" w:rsidR="00F90883" w:rsidRDefault="00F90883" w:rsidP="00F90883">
      <w:pPr>
        <w:pStyle w:val="Notes"/>
      </w:pPr>
      <w:r>
        <w:t xml:space="preserve">Notes. </w:t>
      </w:r>
      <w:proofErr w:type="spellStart"/>
      <w:r>
        <w:t>df</w:t>
      </w:r>
      <w:proofErr w:type="spellEnd"/>
      <w:r>
        <w:t>[‘</w:t>
      </w:r>
      <w:proofErr w:type="spellStart"/>
      <w:r>
        <w:t>text_token</w:t>
      </w:r>
      <w:proofErr w:type="spellEnd"/>
      <w:r>
        <w:t>’] now created as a pandas series of tokenized words that make up the original text.</w:t>
      </w:r>
    </w:p>
    <w:p w14:paraId="37F538C4" w14:textId="7809DDED" w:rsidR="00F90883" w:rsidRPr="00F90883" w:rsidRDefault="00F90883" w:rsidP="00F90883">
      <w:pPr>
        <w:pStyle w:val="Caption"/>
        <w:keepNext/>
        <w:rPr>
          <w:rStyle w:val="Caption2"/>
        </w:rPr>
      </w:pPr>
      <w:bookmarkStart w:id="15" w:name="_Toc113448357"/>
      <w:r>
        <w:t xml:space="preserve">Table </w:t>
      </w:r>
      <w:fldSimple w:instr=" SEQ Table \* ARABIC ">
        <w:r w:rsidR="00481F3F">
          <w:rPr>
            <w:noProof/>
          </w:rPr>
          <w:t>6</w:t>
        </w:r>
      </w:fldSimple>
      <w:r>
        <w:br/>
      </w:r>
      <w:r>
        <w:rPr>
          <w:rStyle w:val="Caption2"/>
        </w:rPr>
        <w:t xml:space="preserve">Dataset after removing </w:t>
      </w:r>
      <w:proofErr w:type="spellStart"/>
      <w:r>
        <w:rPr>
          <w:rStyle w:val="Caption2"/>
        </w:rPr>
        <w:t>Stopwords</w:t>
      </w:r>
      <w:bookmarkEnd w:id="15"/>
      <w:proofErr w:type="spellEnd"/>
    </w:p>
    <w:p w14:paraId="1FF0843A" w14:textId="0382758A" w:rsidR="00F90883" w:rsidRDefault="00F90883" w:rsidP="00F90883">
      <w:pPr>
        <w:pStyle w:val="Figureimage"/>
      </w:pPr>
      <w:r w:rsidRPr="00F90883">
        <w:drawing>
          <wp:inline distT="0" distB="0" distL="0" distR="0" wp14:anchorId="411C1C19" wp14:editId="6E6EBE06">
            <wp:extent cx="5249008" cy="3801005"/>
            <wp:effectExtent l="0" t="0" r="889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249008" cy="3801005"/>
                    </a:xfrm>
                    <a:prstGeom prst="rect">
                      <a:avLst/>
                    </a:prstGeom>
                  </pic:spPr>
                </pic:pic>
              </a:graphicData>
            </a:graphic>
          </wp:inline>
        </w:drawing>
      </w:r>
    </w:p>
    <w:p w14:paraId="3EE3E1C9" w14:textId="11AEB303" w:rsidR="00F90883" w:rsidRDefault="00F90883" w:rsidP="00402089">
      <w:pPr>
        <w:pStyle w:val="Notes"/>
      </w:pPr>
      <w:r>
        <w:t xml:space="preserve">Notes. </w:t>
      </w:r>
      <w:proofErr w:type="spellStart"/>
      <w:r w:rsidR="00885AD0">
        <w:t>Stopwords</w:t>
      </w:r>
      <w:proofErr w:type="spellEnd"/>
      <w:r w:rsidR="00885AD0">
        <w:t xml:space="preserve"> like [‘</w:t>
      </w:r>
      <w:proofErr w:type="spellStart"/>
      <w:r w:rsidR="00885AD0">
        <w:t>i</w:t>
      </w:r>
      <w:proofErr w:type="spellEnd"/>
      <w:r w:rsidR="00885AD0">
        <w:t>’, ‘the’, ‘in’] etc., are removed and the sample text is displayed showing before and after.</w:t>
      </w:r>
    </w:p>
    <w:p w14:paraId="3A76AF91" w14:textId="3D5C0052" w:rsidR="00402089" w:rsidRPr="00402089" w:rsidRDefault="00402089" w:rsidP="00402089">
      <w:pPr>
        <w:pStyle w:val="Caption"/>
        <w:keepNext/>
        <w:rPr>
          <w:rStyle w:val="Caption2"/>
        </w:rPr>
      </w:pPr>
      <w:bookmarkStart w:id="16" w:name="_Toc113448358"/>
      <w:r>
        <w:t xml:space="preserve">Table </w:t>
      </w:r>
      <w:fldSimple w:instr=" SEQ Table \* ARABIC ">
        <w:r w:rsidR="00481F3F">
          <w:rPr>
            <w:noProof/>
          </w:rPr>
          <w:t>7</w:t>
        </w:r>
      </w:fldSimple>
      <w:r>
        <w:br/>
      </w:r>
      <w:r w:rsidR="00B13C53">
        <w:rPr>
          <w:rStyle w:val="Caption2"/>
        </w:rPr>
        <w:t xml:space="preserve">Dataset after </w:t>
      </w:r>
      <w:r w:rsidR="00BE0328">
        <w:rPr>
          <w:rStyle w:val="Caption2"/>
        </w:rPr>
        <w:t>removing infrequent words</w:t>
      </w:r>
      <w:bookmarkEnd w:id="16"/>
    </w:p>
    <w:p w14:paraId="6817ECB2" w14:textId="24C20387" w:rsidR="00402089" w:rsidRDefault="001017C8" w:rsidP="00402089">
      <w:pPr>
        <w:pStyle w:val="Figureimage"/>
      </w:pPr>
      <w:r w:rsidRPr="001017C8">
        <w:drawing>
          <wp:inline distT="0" distB="0" distL="0" distR="0" wp14:anchorId="420E164E" wp14:editId="69DBC5EF">
            <wp:extent cx="5943600" cy="363664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943600" cy="3636645"/>
                    </a:xfrm>
                    <a:prstGeom prst="rect">
                      <a:avLst/>
                    </a:prstGeom>
                  </pic:spPr>
                </pic:pic>
              </a:graphicData>
            </a:graphic>
          </wp:inline>
        </w:drawing>
      </w:r>
    </w:p>
    <w:p w14:paraId="5C7D458D" w14:textId="25E7CDD3" w:rsidR="00150CB3" w:rsidRDefault="00150CB3" w:rsidP="00150CB3">
      <w:pPr>
        <w:pStyle w:val="Notes"/>
      </w:pPr>
      <w:r>
        <w:t>Notes.</w:t>
      </w:r>
      <w:r w:rsidR="001017C8">
        <w:t xml:space="preserve"> Text updated to remove infrequent words. In this case, the cutoff is set at 1, so there are no words meeting the criteria. The dataset is small and the analysis is </w:t>
      </w:r>
      <w:r w:rsidR="0069426B">
        <w:t>limited based on the small size, so I did not want to remove any words from the analysis. But, this code might be helpful in the future when working with much larger datasets.</w:t>
      </w:r>
    </w:p>
    <w:p w14:paraId="3D09832D" w14:textId="30FA3BC7" w:rsidR="00150CB3" w:rsidRDefault="00150CB3" w:rsidP="00150CB3">
      <w:pPr>
        <w:pStyle w:val="Notes"/>
      </w:pPr>
    </w:p>
    <w:p w14:paraId="0AD40063" w14:textId="133B4638" w:rsidR="00150CB3" w:rsidRDefault="00150CB3" w:rsidP="00150CB3">
      <w:pPr>
        <w:pStyle w:val="Notes"/>
      </w:pPr>
    </w:p>
    <w:p w14:paraId="64018AB0" w14:textId="2A32728E" w:rsidR="00CD5EDD" w:rsidRDefault="00CD5EDD" w:rsidP="00150CB3">
      <w:pPr>
        <w:pStyle w:val="Notes"/>
      </w:pPr>
    </w:p>
    <w:p w14:paraId="6D8F985C" w14:textId="0986CECC" w:rsidR="00CD5EDD" w:rsidRPr="00CD5EDD" w:rsidRDefault="00CD5EDD" w:rsidP="00CD5EDD">
      <w:pPr>
        <w:pStyle w:val="Caption"/>
        <w:keepNext/>
        <w:rPr>
          <w:rStyle w:val="Caption2"/>
        </w:rPr>
      </w:pPr>
      <w:bookmarkStart w:id="17" w:name="_Toc113448359"/>
      <w:r>
        <w:t xml:space="preserve">Table </w:t>
      </w:r>
      <w:fldSimple w:instr=" SEQ Table \* ARABIC ">
        <w:r w:rsidR="00481F3F">
          <w:rPr>
            <w:noProof/>
          </w:rPr>
          <w:t>8</w:t>
        </w:r>
      </w:fldSimple>
      <w:r>
        <w:br/>
      </w:r>
      <w:r>
        <w:rPr>
          <w:rStyle w:val="Caption2"/>
        </w:rPr>
        <w:t xml:space="preserve">Dataset after applying </w:t>
      </w:r>
      <w:proofErr w:type="spellStart"/>
      <w:r>
        <w:rPr>
          <w:rStyle w:val="Caption2"/>
        </w:rPr>
        <w:t>Lemmatizer</w:t>
      </w:r>
      <w:bookmarkEnd w:id="17"/>
      <w:proofErr w:type="spellEnd"/>
    </w:p>
    <w:p w14:paraId="6C618BA6" w14:textId="5FCBC5D9" w:rsidR="00CD5EDD" w:rsidRDefault="00CD5EDD" w:rsidP="00CD5EDD">
      <w:pPr>
        <w:pStyle w:val="Figureimage"/>
      </w:pPr>
      <w:r>
        <w:drawing>
          <wp:inline distT="0" distB="0" distL="0" distR="0" wp14:anchorId="395BCD8E" wp14:editId="6BAF0950">
            <wp:extent cx="6696710" cy="20574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6710" cy="2057400"/>
                    </a:xfrm>
                    <a:prstGeom prst="rect">
                      <a:avLst/>
                    </a:prstGeom>
                    <a:noFill/>
                  </pic:spPr>
                </pic:pic>
              </a:graphicData>
            </a:graphic>
          </wp:inline>
        </w:drawing>
      </w:r>
    </w:p>
    <w:p w14:paraId="27720D58" w14:textId="30D31E18" w:rsidR="00CD5EDD" w:rsidRDefault="00CD5EDD" w:rsidP="00CD5EDD">
      <w:pPr>
        <w:pStyle w:val="Notes"/>
      </w:pPr>
      <w:r>
        <w:t>Notes.</w:t>
      </w:r>
    </w:p>
    <w:p w14:paraId="2E365078" w14:textId="74B9C596" w:rsidR="00616CA1" w:rsidRDefault="00616CA1" w:rsidP="00CD5EDD">
      <w:pPr>
        <w:pStyle w:val="Notes"/>
      </w:pPr>
    </w:p>
    <w:p w14:paraId="15DDFBF6" w14:textId="72092563" w:rsidR="00616CA1" w:rsidRDefault="00616CA1" w:rsidP="00CD5EDD">
      <w:pPr>
        <w:pStyle w:val="Notes"/>
      </w:pPr>
    </w:p>
    <w:p w14:paraId="63EC2B5E" w14:textId="463CFC5D" w:rsidR="00616CA1" w:rsidRDefault="00616CA1" w:rsidP="00CD5EDD">
      <w:pPr>
        <w:pStyle w:val="Notes"/>
      </w:pPr>
    </w:p>
    <w:p w14:paraId="4A59977F" w14:textId="2FC2BA74" w:rsidR="00616CA1" w:rsidRPr="00616CA1" w:rsidRDefault="00616CA1" w:rsidP="00616CA1">
      <w:pPr>
        <w:pStyle w:val="Caption"/>
        <w:keepNext/>
        <w:rPr>
          <w:rStyle w:val="Caption2"/>
        </w:rPr>
      </w:pPr>
      <w:bookmarkStart w:id="18" w:name="_Toc113448360"/>
      <w:r>
        <w:t xml:space="preserve">Table </w:t>
      </w:r>
      <w:fldSimple w:instr=" SEQ Table \* ARABIC ">
        <w:r w:rsidR="00481F3F">
          <w:rPr>
            <w:noProof/>
          </w:rPr>
          <w:t>9</w:t>
        </w:r>
      </w:fldSimple>
      <w:r>
        <w:br/>
      </w:r>
      <w:r>
        <w:rPr>
          <w:rStyle w:val="Caption2"/>
        </w:rPr>
        <w:t>Finding Most Common</w:t>
      </w:r>
      <w:bookmarkEnd w:id="18"/>
      <w:r>
        <w:rPr>
          <w:rStyle w:val="Caption2"/>
        </w:rPr>
        <w:t xml:space="preserve"> </w:t>
      </w:r>
    </w:p>
    <w:p w14:paraId="2CAA57A6" w14:textId="18B18C15" w:rsidR="00616CA1" w:rsidRDefault="00616CA1" w:rsidP="00616CA1">
      <w:pPr>
        <w:pStyle w:val="Figureimage"/>
      </w:pPr>
      <w:r>
        <w:drawing>
          <wp:inline distT="0" distB="0" distL="0" distR="0" wp14:anchorId="56CE4D49" wp14:editId="30374FD6">
            <wp:extent cx="6696710" cy="671576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6710" cy="6715760"/>
                    </a:xfrm>
                    <a:prstGeom prst="rect">
                      <a:avLst/>
                    </a:prstGeom>
                    <a:noFill/>
                  </pic:spPr>
                </pic:pic>
              </a:graphicData>
            </a:graphic>
          </wp:inline>
        </w:drawing>
      </w:r>
    </w:p>
    <w:p w14:paraId="6E57B6FA" w14:textId="0DE2C3E1" w:rsidR="00616CA1" w:rsidRDefault="00616CA1" w:rsidP="00616CA1">
      <w:pPr>
        <w:pStyle w:val="Notes"/>
      </w:pPr>
      <w:r>
        <w:t>Notes. Most common word plotted as histogram.</w:t>
      </w:r>
    </w:p>
    <w:p w14:paraId="4F8135ED" w14:textId="2AFE9EDD" w:rsidR="00616CA1" w:rsidRDefault="00616CA1" w:rsidP="00616CA1">
      <w:pPr>
        <w:pStyle w:val="Notes"/>
      </w:pPr>
    </w:p>
    <w:p w14:paraId="5AAB44DF" w14:textId="208907CB" w:rsidR="00616CA1" w:rsidRPr="00616CA1" w:rsidRDefault="00616CA1" w:rsidP="00616CA1">
      <w:pPr>
        <w:pStyle w:val="Caption"/>
        <w:keepNext/>
        <w:rPr>
          <w:rStyle w:val="Caption2"/>
        </w:rPr>
      </w:pPr>
      <w:bookmarkStart w:id="19" w:name="_Toc113448361"/>
      <w:r>
        <w:t xml:space="preserve">Table </w:t>
      </w:r>
      <w:fldSimple w:instr=" SEQ Table \* ARABIC ">
        <w:r w:rsidR="00481F3F">
          <w:rPr>
            <w:noProof/>
          </w:rPr>
          <w:t>10</w:t>
        </w:r>
      </w:fldSimple>
      <w:r>
        <w:br/>
      </w:r>
      <w:r>
        <w:rPr>
          <w:rStyle w:val="Caption2"/>
        </w:rPr>
        <w:t>Final Cleaned and Prepared Dataset</w:t>
      </w:r>
      <w:bookmarkEnd w:id="19"/>
    </w:p>
    <w:p w14:paraId="05214EFE" w14:textId="6F36A448" w:rsidR="00616CA1" w:rsidRDefault="00DC1746" w:rsidP="00616CA1">
      <w:pPr>
        <w:pStyle w:val="Figureimage"/>
      </w:pPr>
      <w:r w:rsidRPr="00DC1746">
        <w:drawing>
          <wp:inline distT="0" distB="0" distL="0" distR="0" wp14:anchorId="1E494795" wp14:editId="1D03AB94">
            <wp:extent cx="5943600" cy="5541645"/>
            <wp:effectExtent l="0" t="0" r="0" b="190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28"/>
                    <a:stretch>
                      <a:fillRect/>
                    </a:stretch>
                  </pic:blipFill>
                  <pic:spPr>
                    <a:xfrm>
                      <a:off x="0" y="0"/>
                      <a:ext cx="5943600" cy="5541645"/>
                    </a:xfrm>
                    <a:prstGeom prst="rect">
                      <a:avLst/>
                    </a:prstGeom>
                  </pic:spPr>
                </pic:pic>
              </a:graphicData>
            </a:graphic>
          </wp:inline>
        </w:drawing>
      </w:r>
    </w:p>
    <w:p w14:paraId="4FDDDAB5" w14:textId="0309B793" w:rsidR="00616CA1" w:rsidRDefault="00616CA1" w:rsidP="00616CA1">
      <w:pPr>
        <w:pStyle w:val="Notes"/>
      </w:pPr>
      <w:r>
        <w:t xml:space="preserve">Notes. </w:t>
      </w:r>
      <w:r w:rsidR="00DC1746">
        <w:t>Final clean data is ready to model and saved in ‘tables’ folder.</w:t>
      </w:r>
    </w:p>
    <w:p w14:paraId="5CCBA922" w14:textId="45BBAAB7" w:rsidR="00D85B65" w:rsidRDefault="00D85B65" w:rsidP="00D85B65">
      <w:pPr>
        <w:pStyle w:val="Caption"/>
        <w:keepNext/>
      </w:pPr>
      <w:bookmarkStart w:id="20" w:name="_Toc113448362"/>
      <w:r>
        <w:t xml:space="preserve">Table </w:t>
      </w:r>
      <w:fldSimple w:instr=" SEQ Table \* ARABIC ">
        <w:r w:rsidR="00481F3F">
          <w:rPr>
            <w:noProof/>
          </w:rPr>
          <w:t>11</w:t>
        </w:r>
      </w:fldSimple>
      <w:r>
        <w:br/>
      </w:r>
      <w:r w:rsidR="00726128">
        <w:rPr>
          <w:rStyle w:val="Caption2"/>
        </w:rPr>
        <w:t>Finding “</w:t>
      </w:r>
      <w:r w:rsidR="00481F3F">
        <w:rPr>
          <w:rStyle w:val="Caption2"/>
        </w:rPr>
        <w:t>g</w:t>
      </w:r>
      <w:r w:rsidR="00726128">
        <w:rPr>
          <w:rStyle w:val="Caption2"/>
        </w:rPr>
        <w:t>ood” in negative sentiment</w:t>
      </w:r>
      <w:bookmarkEnd w:id="20"/>
    </w:p>
    <w:p w14:paraId="79ABFFA7" w14:textId="086D01C2" w:rsidR="00402089" w:rsidRDefault="00481F3F" w:rsidP="00D85B65">
      <w:pPr>
        <w:pStyle w:val="Figureimage"/>
      </w:pPr>
      <w:r w:rsidRPr="00481F3F">
        <w:drawing>
          <wp:inline distT="0" distB="0" distL="0" distR="0" wp14:anchorId="5A402FA5" wp14:editId="0E12F5D1">
            <wp:extent cx="5524985" cy="681037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9"/>
                    <a:srcRect b="5806"/>
                    <a:stretch/>
                  </pic:blipFill>
                  <pic:spPr bwMode="auto">
                    <a:xfrm>
                      <a:off x="0" y="0"/>
                      <a:ext cx="5525271" cy="6810727"/>
                    </a:xfrm>
                    <a:prstGeom prst="rect">
                      <a:avLst/>
                    </a:prstGeom>
                    <a:ln>
                      <a:noFill/>
                    </a:ln>
                    <a:extLst>
                      <a:ext uri="{53640926-AAD7-44D8-BBD7-CCE9431645EC}">
                        <a14:shadowObscured xmlns:a14="http://schemas.microsoft.com/office/drawing/2010/main"/>
                      </a:ext>
                    </a:extLst>
                  </pic:spPr>
                </pic:pic>
              </a:graphicData>
            </a:graphic>
          </wp:inline>
        </w:drawing>
      </w:r>
    </w:p>
    <w:p w14:paraId="765A8E97" w14:textId="47558BC3" w:rsidR="00D85B65" w:rsidRDefault="00D85B65" w:rsidP="00D85B65">
      <w:pPr>
        <w:pStyle w:val="Notes"/>
      </w:pPr>
      <w:r>
        <w:t xml:space="preserve">Notes. </w:t>
      </w:r>
      <w:r w:rsidR="00726128">
        <w:t>The word “Good” was found in 13 rows where the sentiment was negative. It should be removed from the analysis because it will skew the results.</w:t>
      </w:r>
    </w:p>
    <w:p w14:paraId="31DAAFFF" w14:textId="7DCE4F11" w:rsidR="00481F3F" w:rsidRPr="00481F3F" w:rsidRDefault="00481F3F" w:rsidP="00481F3F">
      <w:pPr>
        <w:pStyle w:val="Caption"/>
        <w:keepNext/>
        <w:rPr>
          <w:rStyle w:val="Caption2"/>
        </w:rPr>
      </w:pPr>
      <w:bookmarkStart w:id="21" w:name="_Toc113448363"/>
      <w:r>
        <w:t xml:space="preserve">Table </w:t>
      </w:r>
      <w:fldSimple w:instr=" SEQ Table \* ARABIC ">
        <w:r>
          <w:rPr>
            <w:noProof/>
          </w:rPr>
          <w:t>12</w:t>
        </w:r>
      </w:fldSimple>
      <w:r>
        <w:br/>
      </w:r>
      <w:r w:rsidRPr="00481F3F">
        <w:rPr>
          <w:rStyle w:val="Caption2"/>
        </w:rPr>
        <w:t>Finding “</w:t>
      </w:r>
      <w:r>
        <w:rPr>
          <w:rStyle w:val="Caption2"/>
        </w:rPr>
        <w:t>great</w:t>
      </w:r>
      <w:r w:rsidRPr="00481F3F">
        <w:rPr>
          <w:rStyle w:val="Caption2"/>
        </w:rPr>
        <w:t>” in negative sentiment</w:t>
      </w:r>
      <w:bookmarkEnd w:id="21"/>
    </w:p>
    <w:p w14:paraId="6C5D7838" w14:textId="4C7CD458" w:rsidR="00481F3F" w:rsidRDefault="00481F3F" w:rsidP="00481F3F">
      <w:pPr>
        <w:pStyle w:val="Figureimage"/>
      </w:pPr>
      <w:r w:rsidRPr="00481F3F">
        <w:drawing>
          <wp:inline distT="0" distB="0" distL="0" distR="0" wp14:anchorId="55E72068" wp14:editId="1ED30D13">
            <wp:extent cx="5658640" cy="4324954"/>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30"/>
                    <a:stretch>
                      <a:fillRect/>
                    </a:stretch>
                  </pic:blipFill>
                  <pic:spPr>
                    <a:xfrm>
                      <a:off x="0" y="0"/>
                      <a:ext cx="5658640" cy="4324954"/>
                    </a:xfrm>
                    <a:prstGeom prst="rect">
                      <a:avLst/>
                    </a:prstGeom>
                  </pic:spPr>
                </pic:pic>
              </a:graphicData>
            </a:graphic>
          </wp:inline>
        </w:drawing>
      </w:r>
    </w:p>
    <w:p w14:paraId="6BEB0796" w14:textId="055FE487" w:rsidR="00481F3F" w:rsidRDefault="00481F3F" w:rsidP="00481F3F">
      <w:pPr>
        <w:pStyle w:val="Notes"/>
      </w:pPr>
      <w:r>
        <w:t xml:space="preserve">Notes. </w:t>
      </w:r>
    </w:p>
    <w:p w14:paraId="4ACEC3B8" w14:textId="793737EA" w:rsidR="00481F3F" w:rsidRDefault="00481F3F" w:rsidP="00481F3F">
      <w:pPr>
        <w:pStyle w:val="Notes"/>
      </w:pPr>
    </w:p>
    <w:p w14:paraId="5669168D" w14:textId="1892F385" w:rsidR="00481F3F" w:rsidRDefault="00481F3F" w:rsidP="00481F3F">
      <w:pPr>
        <w:pStyle w:val="Notes"/>
      </w:pPr>
    </w:p>
    <w:p w14:paraId="76C07B11" w14:textId="10EDD380" w:rsidR="00481F3F" w:rsidRPr="00481F3F" w:rsidRDefault="00481F3F" w:rsidP="00481F3F">
      <w:pPr>
        <w:pStyle w:val="Caption"/>
        <w:keepNext/>
        <w:rPr>
          <w:rStyle w:val="Caption2"/>
        </w:rPr>
      </w:pPr>
      <w:bookmarkStart w:id="22" w:name="_Toc113448364"/>
      <w:r>
        <w:t xml:space="preserve">Table </w:t>
      </w:r>
      <w:fldSimple w:instr=" SEQ Table \* ARABIC ">
        <w:r>
          <w:rPr>
            <w:noProof/>
          </w:rPr>
          <w:t>13</w:t>
        </w:r>
      </w:fldSimple>
      <w:r>
        <w:br/>
      </w:r>
      <w:r w:rsidRPr="00481F3F">
        <w:rPr>
          <w:rStyle w:val="Caption2"/>
        </w:rPr>
        <w:t>Finding “</w:t>
      </w:r>
      <w:r>
        <w:rPr>
          <w:rStyle w:val="Caption2"/>
        </w:rPr>
        <w:t>bad</w:t>
      </w:r>
      <w:r w:rsidRPr="00481F3F">
        <w:rPr>
          <w:rStyle w:val="Caption2"/>
        </w:rPr>
        <w:t xml:space="preserve">” in </w:t>
      </w:r>
      <w:r>
        <w:rPr>
          <w:rStyle w:val="Caption2"/>
        </w:rPr>
        <w:t>positive</w:t>
      </w:r>
      <w:r w:rsidRPr="00481F3F">
        <w:rPr>
          <w:rStyle w:val="Caption2"/>
        </w:rPr>
        <w:t xml:space="preserve"> sentiment</w:t>
      </w:r>
      <w:bookmarkEnd w:id="22"/>
    </w:p>
    <w:p w14:paraId="5894F60E" w14:textId="3AAED9D3" w:rsidR="00481F3F" w:rsidRDefault="00481F3F" w:rsidP="00481F3F">
      <w:pPr>
        <w:pStyle w:val="Figureimage"/>
      </w:pPr>
      <w:r w:rsidRPr="00481F3F">
        <w:drawing>
          <wp:inline distT="0" distB="0" distL="0" distR="0" wp14:anchorId="06279BD4" wp14:editId="3891D188">
            <wp:extent cx="5677692" cy="2629267"/>
            <wp:effectExtent l="0" t="0" r="0" b="0"/>
            <wp:docPr id="5" name="Picture 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email&#10;&#10;Description automatically generated"/>
                    <pic:cNvPicPr/>
                  </pic:nvPicPr>
                  <pic:blipFill>
                    <a:blip r:embed="rId31"/>
                    <a:stretch>
                      <a:fillRect/>
                    </a:stretch>
                  </pic:blipFill>
                  <pic:spPr>
                    <a:xfrm>
                      <a:off x="0" y="0"/>
                      <a:ext cx="5677692" cy="2629267"/>
                    </a:xfrm>
                    <a:prstGeom prst="rect">
                      <a:avLst/>
                    </a:prstGeom>
                  </pic:spPr>
                </pic:pic>
              </a:graphicData>
            </a:graphic>
          </wp:inline>
        </w:drawing>
      </w:r>
    </w:p>
    <w:p w14:paraId="60E757FB" w14:textId="605690D9" w:rsidR="0083044D" w:rsidRDefault="0083044D" w:rsidP="0083044D">
      <w:pPr>
        <w:pStyle w:val="Notes"/>
      </w:pPr>
      <w:r>
        <w:t xml:space="preserve">Notes. </w:t>
      </w:r>
    </w:p>
    <w:p w14:paraId="6B0007E1" w14:textId="77777777" w:rsidR="00481F3F" w:rsidRDefault="00481F3F" w:rsidP="00D85B65">
      <w:pPr>
        <w:pStyle w:val="Notes"/>
      </w:pPr>
    </w:p>
    <w:p w14:paraId="0AAEAAAD" w14:textId="4A18B9BB" w:rsidR="000D14A5" w:rsidRPr="000D14A5" w:rsidRDefault="000D14A5" w:rsidP="000D14A5">
      <w:pPr>
        <w:pStyle w:val="Caption"/>
        <w:keepNext/>
        <w:rPr>
          <w:rStyle w:val="Caption2"/>
        </w:rPr>
      </w:pPr>
      <w:bookmarkStart w:id="23" w:name="_Toc113448365"/>
      <w:r>
        <w:t xml:space="preserve">Table </w:t>
      </w:r>
      <w:fldSimple w:instr=" SEQ Table \* ARABIC ">
        <w:r w:rsidR="00481F3F">
          <w:rPr>
            <w:noProof/>
          </w:rPr>
          <w:t>14</w:t>
        </w:r>
      </w:fldSimple>
      <w:r>
        <w:br/>
      </w:r>
      <w:r>
        <w:rPr>
          <w:rStyle w:val="Caption2"/>
        </w:rPr>
        <w:t>Train Test Split</w:t>
      </w:r>
      <w:bookmarkEnd w:id="23"/>
    </w:p>
    <w:p w14:paraId="6729D10D" w14:textId="274F8403" w:rsidR="000D14A5" w:rsidRDefault="00306F0C" w:rsidP="000D14A5">
      <w:pPr>
        <w:pStyle w:val="Figureimage"/>
      </w:pPr>
      <w:r w:rsidRPr="00306F0C">
        <w:drawing>
          <wp:inline distT="0" distB="0" distL="0" distR="0" wp14:anchorId="30882FEC" wp14:editId="15D7D9FC">
            <wp:extent cx="5943600" cy="3336925"/>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2"/>
                    <a:stretch>
                      <a:fillRect/>
                    </a:stretch>
                  </pic:blipFill>
                  <pic:spPr>
                    <a:xfrm>
                      <a:off x="0" y="0"/>
                      <a:ext cx="5943600" cy="3336925"/>
                    </a:xfrm>
                    <a:prstGeom prst="rect">
                      <a:avLst/>
                    </a:prstGeom>
                  </pic:spPr>
                </pic:pic>
              </a:graphicData>
            </a:graphic>
          </wp:inline>
        </w:drawing>
      </w:r>
    </w:p>
    <w:p w14:paraId="3ABEFDB3" w14:textId="36418E12" w:rsidR="000D14A5" w:rsidRDefault="000D14A5" w:rsidP="000D14A5">
      <w:pPr>
        <w:pStyle w:val="Notes"/>
      </w:pPr>
      <w:r>
        <w:t>Notes. The model ready data is split into training and testing datasets. Notice the model will be using lemmatized text from the data cleaning and processing steps.</w:t>
      </w:r>
      <w:r w:rsidR="00306F0C">
        <w:t xml:space="preserve"> Also note, </w:t>
      </w:r>
      <w:r w:rsidR="00353725">
        <w:t>all</w:t>
      </w:r>
      <w:r w:rsidR="00306F0C">
        <w:t xml:space="preserve"> four (4) of the datasets are ‘Series’.</w:t>
      </w:r>
    </w:p>
    <w:p w14:paraId="031F1CC0" w14:textId="5B9EADD7" w:rsidR="004F5384" w:rsidRDefault="004F5384" w:rsidP="000D14A5">
      <w:pPr>
        <w:pStyle w:val="Notes"/>
      </w:pPr>
    </w:p>
    <w:p w14:paraId="718004DF" w14:textId="2E4824CA" w:rsidR="004F5384" w:rsidRDefault="004F5384" w:rsidP="000D14A5">
      <w:pPr>
        <w:pStyle w:val="Notes"/>
      </w:pPr>
    </w:p>
    <w:p w14:paraId="13E1DC00" w14:textId="5626EF0B" w:rsidR="004F5384" w:rsidRPr="004F5384" w:rsidRDefault="004F5384" w:rsidP="004F5384">
      <w:pPr>
        <w:pStyle w:val="Caption"/>
        <w:keepNext/>
        <w:rPr>
          <w:rStyle w:val="Caption2"/>
        </w:rPr>
      </w:pPr>
      <w:bookmarkStart w:id="24" w:name="_Toc113448366"/>
      <w:r>
        <w:t xml:space="preserve">Table </w:t>
      </w:r>
      <w:fldSimple w:instr=" SEQ Table \* ARABIC ">
        <w:r w:rsidR="00481F3F">
          <w:rPr>
            <w:noProof/>
          </w:rPr>
          <w:t>15</w:t>
        </w:r>
      </w:fldSimple>
      <w:r>
        <w:br/>
      </w:r>
      <w:r>
        <w:rPr>
          <w:rStyle w:val="Caption2"/>
        </w:rPr>
        <w:t>Second Tokenizer – Words (Series) -&gt; Numbers (list of list)</w:t>
      </w:r>
      <w:bookmarkEnd w:id="24"/>
    </w:p>
    <w:p w14:paraId="20B82A3C" w14:textId="7F3C42F7" w:rsidR="004F5384" w:rsidRPr="00D85B65" w:rsidRDefault="004F5384" w:rsidP="000D14A5">
      <w:pPr>
        <w:pStyle w:val="Notes"/>
      </w:pPr>
      <w:r>
        <w:rPr>
          <w:noProof/>
        </w:rPr>
        <w:drawing>
          <wp:inline distT="0" distB="0" distL="0" distR="0" wp14:anchorId="338D1AF4" wp14:editId="5E019EF7">
            <wp:extent cx="6668135" cy="40678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8135" cy="4067810"/>
                    </a:xfrm>
                    <a:prstGeom prst="rect">
                      <a:avLst/>
                    </a:prstGeom>
                    <a:noFill/>
                  </pic:spPr>
                </pic:pic>
              </a:graphicData>
            </a:graphic>
          </wp:inline>
        </w:drawing>
      </w:r>
    </w:p>
    <w:p w14:paraId="534C44B3" w14:textId="17993D31" w:rsidR="00203F1D" w:rsidRPr="00203F1D" w:rsidRDefault="00203F1D" w:rsidP="00203F1D">
      <w:pPr>
        <w:pStyle w:val="Caption"/>
        <w:keepNext/>
        <w:rPr>
          <w:rStyle w:val="Caption2"/>
        </w:rPr>
      </w:pPr>
      <w:bookmarkStart w:id="25" w:name="_Toc113448367"/>
      <w:r>
        <w:t xml:space="preserve">Table </w:t>
      </w:r>
      <w:fldSimple w:instr=" SEQ Table \* ARABIC ">
        <w:r w:rsidR="00481F3F">
          <w:rPr>
            <w:noProof/>
          </w:rPr>
          <w:t>16</w:t>
        </w:r>
      </w:fldSimple>
      <w:r>
        <w:br/>
      </w:r>
      <w:r w:rsidR="002D7D6B">
        <w:rPr>
          <w:rStyle w:val="Caption2"/>
        </w:rPr>
        <w:t xml:space="preserve">Confusion Matrix from </w:t>
      </w:r>
      <w:proofErr w:type="spellStart"/>
      <w:r w:rsidR="002D7D6B">
        <w:rPr>
          <w:rStyle w:val="Caption2"/>
        </w:rPr>
        <w:t>LogisticsRegression</w:t>
      </w:r>
      <w:proofErr w:type="spellEnd"/>
      <w:r w:rsidR="002D7D6B">
        <w:rPr>
          <w:rStyle w:val="Caption2"/>
        </w:rPr>
        <w:t xml:space="preserve"> Model</w:t>
      </w:r>
      <w:r w:rsidR="006A5874">
        <w:rPr>
          <w:rStyle w:val="Caption2"/>
        </w:rPr>
        <w:t xml:space="preserve"> (Amazon dataset)</w:t>
      </w:r>
      <w:bookmarkEnd w:id="25"/>
    </w:p>
    <w:p w14:paraId="51B843CE" w14:textId="5B03BE69" w:rsidR="002D7D6B" w:rsidRDefault="002D7D6B" w:rsidP="002D7D6B">
      <w:pPr>
        <w:pStyle w:val="Figureimage"/>
      </w:pPr>
      <w:r>
        <w:drawing>
          <wp:inline distT="0" distB="0" distL="0" distR="0" wp14:anchorId="3828839A" wp14:editId="5C2B9D1D">
            <wp:extent cx="4248785" cy="482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785" cy="4820285"/>
                    </a:xfrm>
                    <a:prstGeom prst="rect">
                      <a:avLst/>
                    </a:prstGeom>
                    <a:noFill/>
                  </pic:spPr>
                </pic:pic>
              </a:graphicData>
            </a:graphic>
          </wp:inline>
        </w:drawing>
      </w:r>
    </w:p>
    <w:p w14:paraId="39ACA3B4" w14:textId="668D3007" w:rsidR="002D7D6B" w:rsidRDefault="002D7D6B" w:rsidP="002D7D6B">
      <w:pPr>
        <w:pStyle w:val="Figureimage"/>
      </w:pPr>
      <w:r w:rsidRPr="002D7D6B">
        <w:drawing>
          <wp:inline distT="0" distB="0" distL="0" distR="0" wp14:anchorId="51785CFA" wp14:editId="1193B3E5">
            <wp:extent cx="4477375" cy="190526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5"/>
                    <a:stretch>
                      <a:fillRect/>
                    </a:stretch>
                  </pic:blipFill>
                  <pic:spPr>
                    <a:xfrm>
                      <a:off x="0" y="0"/>
                      <a:ext cx="4477375" cy="1905266"/>
                    </a:xfrm>
                    <a:prstGeom prst="rect">
                      <a:avLst/>
                    </a:prstGeom>
                  </pic:spPr>
                </pic:pic>
              </a:graphicData>
            </a:graphic>
          </wp:inline>
        </w:drawing>
      </w:r>
    </w:p>
    <w:p w14:paraId="16BB5986" w14:textId="7C2966B1" w:rsidR="00D971B4" w:rsidRDefault="00203F1D" w:rsidP="00203F1D">
      <w:pPr>
        <w:pStyle w:val="Notes"/>
      </w:pPr>
      <w:r>
        <w:t>Notes.</w:t>
      </w:r>
      <w:r w:rsidR="002D7D6B">
        <w:t xml:space="preserve"> Overall </w:t>
      </w:r>
      <w:r w:rsidR="00D87855">
        <w:t>accuracy</w:t>
      </w:r>
      <w:r w:rsidR="002D7D6B">
        <w:t xml:space="preserve"> is 81%. </w:t>
      </w:r>
      <w:r w:rsidR="00353725">
        <w:t xml:space="preserve">Early in the assignment, I performed a logistic regression </w:t>
      </w:r>
      <w:r w:rsidR="006A5874">
        <w:t xml:space="preserve">on the Amazon dataset </w:t>
      </w:r>
      <w:r w:rsidR="00353725">
        <w:t>and this was the result.</w:t>
      </w:r>
    </w:p>
    <w:p w14:paraId="22E3E75E" w14:textId="661CE8B8" w:rsidR="00D971B4" w:rsidRDefault="00D971B4" w:rsidP="00D971B4">
      <w:pPr>
        <w:pStyle w:val="Heading1Like"/>
      </w:pPr>
      <w:bookmarkStart w:id="26" w:name="_Toc113448350"/>
      <w:r>
        <w:t>Figures</w:t>
      </w:r>
      <w:bookmarkEnd w:id="26"/>
    </w:p>
    <w:p w14:paraId="0244933A" w14:textId="7BE9578E" w:rsidR="00C909B2" w:rsidRDefault="00D971B4">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113448368" w:history="1">
        <w:r w:rsidR="00C909B2" w:rsidRPr="00262347">
          <w:rPr>
            <w:rStyle w:val="Hyperlink"/>
            <w:noProof/>
          </w:rPr>
          <w:t xml:space="preserve">Figure 1 </w:t>
        </w:r>
        <w:r w:rsidR="00C909B2" w:rsidRPr="00262347">
          <w:rPr>
            <w:rStyle w:val="Hyperlink"/>
            <w:i/>
            <w:noProof/>
          </w:rPr>
          <w:t>Histogram of Scores</w:t>
        </w:r>
        <w:r w:rsidR="00C909B2">
          <w:rPr>
            <w:noProof/>
            <w:webHidden/>
          </w:rPr>
          <w:tab/>
        </w:r>
        <w:r w:rsidR="00C909B2">
          <w:rPr>
            <w:noProof/>
            <w:webHidden/>
          </w:rPr>
          <w:fldChar w:fldCharType="begin"/>
        </w:r>
        <w:r w:rsidR="00C909B2">
          <w:rPr>
            <w:noProof/>
            <w:webHidden/>
          </w:rPr>
          <w:instrText xml:space="preserve"> PAGEREF _Toc113448368 \h </w:instrText>
        </w:r>
        <w:r w:rsidR="00C909B2">
          <w:rPr>
            <w:noProof/>
            <w:webHidden/>
          </w:rPr>
        </w:r>
        <w:r w:rsidR="00C909B2">
          <w:rPr>
            <w:noProof/>
            <w:webHidden/>
          </w:rPr>
          <w:fldChar w:fldCharType="separate"/>
        </w:r>
        <w:r w:rsidR="00C909B2">
          <w:rPr>
            <w:noProof/>
            <w:webHidden/>
          </w:rPr>
          <w:t>40</w:t>
        </w:r>
        <w:r w:rsidR="00C909B2">
          <w:rPr>
            <w:noProof/>
            <w:webHidden/>
          </w:rPr>
          <w:fldChar w:fldCharType="end"/>
        </w:r>
      </w:hyperlink>
    </w:p>
    <w:p w14:paraId="1BD0BAEA" w14:textId="148903D7" w:rsidR="00C909B2" w:rsidRDefault="00C909B2">
      <w:pPr>
        <w:pStyle w:val="TableofFigures"/>
        <w:tabs>
          <w:tab w:val="right" w:leader="dot" w:pos="9350"/>
        </w:tabs>
        <w:rPr>
          <w:noProof/>
          <w:color w:val="auto"/>
          <w:sz w:val="22"/>
          <w:szCs w:val="22"/>
          <w:lang w:eastAsia="en-US"/>
        </w:rPr>
      </w:pPr>
      <w:hyperlink w:anchor="_Toc113448369" w:history="1">
        <w:r w:rsidRPr="00262347">
          <w:rPr>
            <w:rStyle w:val="Hyperlink"/>
            <w:noProof/>
          </w:rPr>
          <w:t xml:space="preserve">Figure 2 </w:t>
        </w:r>
        <w:r w:rsidRPr="00262347">
          <w:rPr>
            <w:rStyle w:val="Hyperlink"/>
            <w:i/>
            <w:noProof/>
          </w:rPr>
          <w:t>Wordcloud</w:t>
        </w:r>
        <w:r>
          <w:rPr>
            <w:noProof/>
            <w:webHidden/>
          </w:rPr>
          <w:tab/>
        </w:r>
        <w:r>
          <w:rPr>
            <w:noProof/>
            <w:webHidden/>
          </w:rPr>
          <w:fldChar w:fldCharType="begin"/>
        </w:r>
        <w:r>
          <w:rPr>
            <w:noProof/>
            <w:webHidden/>
          </w:rPr>
          <w:instrText xml:space="preserve"> PAGEREF _Toc113448369 \h </w:instrText>
        </w:r>
        <w:r>
          <w:rPr>
            <w:noProof/>
            <w:webHidden/>
          </w:rPr>
        </w:r>
        <w:r>
          <w:rPr>
            <w:noProof/>
            <w:webHidden/>
          </w:rPr>
          <w:fldChar w:fldCharType="separate"/>
        </w:r>
        <w:r>
          <w:rPr>
            <w:noProof/>
            <w:webHidden/>
          </w:rPr>
          <w:t>41</w:t>
        </w:r>
        <w:r>
          <w:rPr>
            <w:noProof/>
            <w:webHidden/>
          </w:rPr>
          <w:fldChar w:fldCharType="end"/>
        </w:r>
      </w:hyperlink>
    </w:p>
    <w:p w14:paraId="319F683F" w14:textId="12F0412D" w:rsidR="00C909B2" w:rsidRDefault="00C909B2">
      <w:pPr>
        <w:pStyle w:val="TableofFigures"/>
        <w:tabs>
          <w:tab w:val="right" w:leader="dot" w:pos="9350"/>
        </w:tabs>
        <w:rPr>
          <w:noProof/>
          <w:color w:val="auto"/>
          <w:sz w:val="22"/>
          <w:szCs w:val="22"/>
          <w:lang w:eastAsia="en-US"/>
        </w:rPr>
      </w:pPr>
      <w:hyperlink w:anchor="_Toc113448370" w:history="1">
        <w:r w:rsidRPr="00262347">
          <w:rPr>
            <w:rStyle w:val="Hyperlink"/>
            <w:noProof/>
          </w:rPr>
          <w:t xml:space="preserve">Figure 3 </w:t>
        </w:r>
        <w:r w:rsidRPr="00262347">
          <w:rPr>
            <w:rStyle w:val="Hyperlink"/>
            <w:i/>
            <w:noProof/>
          </w:rPr>
          <w:t>Candidate Models</w:t>
        </w:r>
        <w:r>
          <w:rPr>
            <w:noProof/>
            <w:webHidden/>
          </w:rPr>
          <w:tab/>
        </w:r>
        <w:r>
          <w:rPr>
            <w:noProof/>
            <w:webHidden/>
          </w:rPr>
          <w:fldChar w:fldCharType="begin"/>
        </w:r>
        <w:r>
          <w:rPr>
            <w:noProof/>
            <w:webHidden/>
          </w:rPr>
          <w:instrText xml:space="preserve"> PAGEREF _Toc113448370 \h </w:instrText>
        </w:r>
        <w:r>
          <w:rPr>
            <w:noProof/>
            <w:webHidden/>
          </w:rPr>
        </w:r>
        <w:r>
          <w:rPr>
            <w:noProof/>
            <w:webHidden/>
          </w:rPr>
          <w:fldChar w:fldCharType="separate"/>
        </w:r>
        <w:r>
          <w:rPr>
            <w:noProof/>
            <w:webHidden/>
          </w:rPr>
          <w:t>42</w:t>
        </w:r>
        <w:r>
          <w:rPr>
            <w:noProof/>
            <w:webHidden/>
          </w:rPr>
          <w:fldChar w:fldCharType="end"/>
        </w:r>
      </w:hyperlink>
    </w:p>
    <w:p w14:paraId="4B6EFD12" w14:textId="2B39F8B6" w:rsidR="00C909B2" w:rsidRDefault="00C909B2">
      <w:pPr>
        <w:pStyle w:val="TableofFigures"/>
        <w:tabs>
          <w:tab w:val="right" w:leader="dot" w:pos="9350"/>
        </w:tabs>
        <w:rPr>
          <w:noProof/>
          <w:color w:val="auto"/>
          <w:sz w:val="22"/>
          <w:szCs w:val="22"/>
          <w:lang w:eastAsia="en-US"/>
        </w:rPr>
      </w:pPr>
      <w:hyperlink w:anchor="_Toc113448371" w:history="1">
        <w:r w:rsidRPr="00262347">
          <w:rPr>
            <w:rStyle w:val="Hyperlink"/>
            <w:noProof/>
          </w:rPr>
          <w:t xml:space="preserve">Figure 4 </w:t>
        </w:r>
        <w:r w:rsidRPr="00262347">
          <w:rPr>
            <w:rStyle w:val="Hyperlink"/>
            <w:i/>
            <w:noProof/>
          </w:rPr>
          <w:t>Best Model</w:t>
        </w:r>
        <w:r>
          <w:rPr>
            <w:noProof/>
            <w:webHidden/>
          </w:rPr>
          <w:tab/>
        </w:r>
        <w:r>
          <w:rPr>
            <w:noProof/>
            <w:webHidden/>
          </w:rPr>
          <w:fldChar w:fldCharType="begin"/>
        </w:r>
        <w:r>
          <w:rPr>
            <w:noProof/>
            <w:webHidden/>
          </w:rPr>
          <w:instrText xml:space="preserve"> PAGEREF _Toc113448371 \h </w:instrText>
        </w:r>
        <w:r>
          <w:rPr>
            <w:noProof/>
            <w:webHidden/>
          </w:rPr>
        </w:r>
        <w:r>
          <w:rPr>
            <w:noProof/>
            <w:webHidden/>
          </w:rPr>
          <w:fldChar w:fldCharType="separate"/>
        </w:r>
        <w:r>
          <w:rPr>
            <w:noProof/>
            <w:webHidden/>
          </w:rPr>
          <w:t>51</w:t>
        </w:r>
        <w:r>
          <w:rPr>
            <w:noProof/>
            <w:webHidden/>
          </w:rPr>
          <w:fldChar w:fldCharType="end"/>
        </w:r>
      </w:hyperlink>
    </w:p>
    <w:p w14:paraId="68E2BD3B" w14:textId="7BEF809D" w:rsidR="00D971B4" w:rsidRDefault="00D971B4" w:rsidP="00D971B4">
      <w:pPr>
        <w:rPr>
          <w:b/>
          <w:bCs/>
          <w:noProof/>
        </w:rPr>
      </w:pPr>
      <w:r>
        <w:rPr>
          <w:b/>
          <w:bCs/>
          <w:noProof/>
        </w:rPr>
        <w:fldChar w:fldCharType="end"/>
      </w:r>
    </w:p>
    <w:p w14:paraId="5D8276BE" w14:textId="03DA8937" w:rsidR="00D971B4" w:rsidRPr="008C01A5" w:rsidRDefault="00D971B4" w:rsidP="00667852">
      <w:pPr>
        <w:tabs>
          <w:tab w:val="left" w:pos="2685"/>
        </w:tabs>
      </w:pPr>
    </w:p>
    <w:p w14:paraId="60ACD3B0" w14:textId="6EDA0DC9" w:rsidR="00D971B4" w:rsidRPr="00FD7461" w:rsidRDefault="00D971B4" w:rsidP="00D971B4">
      <w:pPr>
        <w:pStyle w:val="Caption"/>
        <w:keepNext/>
        <w:rPr>
          <w:rStyle w:val="Caption2"/>
        </w:rPr>
      </w:pPr>
      <w:bookmarkStart w:id="27" w:name="_Toc113448368"/>
      <w:r>
        <w:t xml:space="preserve">Figure </w:t>
      </w:r>
      <w:fldSimple w:instr=" SEQ Figure \* ARABIC ">
        <w:r w:rsidR="004801CD">
          <w:rPr>
            <w:noProof/>
          </w:rPr>
          <w:t>1</w:t>
        </w:r>
      </w:fldSimple>
      <w:r>
        <w:br/>
      </w:r>
      <w:r w:rsidR="00B13C53">
        <w:rPr>
          <w:rStyle w:val="Caption2"/>
        </w:rPr>
        <w:t>Histogram of Scores</w:t>
      </w:r>
      <w:bookmarkEnd w:id="27"/>
    </w:p>
    <w:p w14:paraId="6141F71A" w14:textId="3842980F" w:rsidR="00D971B4" w:rsidRDefault="00E97761" w:rsidP="00D971B4">
      <w:pPr>
        <w:pStyle w:val="Figureimage"/>
      </w:pPr>
      <w:r w:rsidRPr="00E97761">
        <w:drawing>
          <wp:inline distT="0" distB="0" distL="0" distR="0" wp14:anchorId="6DD044B3" wp14:editId="595AEFE7">
            <wp:extent cx="5943600" cy="469074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6"/>
                    <a:stretch>
                      <a:fillRect/>
                    </a:stretch>
                  </pic:blipFill>
                  <pic:spPr>
                    <a:xfrm>
                      <a:off x="0" y="0"/>
                      <a:ext cx="5943600" cy="4690745"/>
                    </a:xfrm>
                    <a:prstGeom prst="rect">
                      <a:avLst/>
                    </a:prstGeom>
                  </pic:spPr>
                </pic:pic>
              </a:graphicData>
            </a:graphic>
          </wp:inline>
        </w:drawing>
      </w:r>
    </w:p>
    <w:p w14:paraId="2913D691" w14:textId="06AC4CBB" w:rsidR="00D971B4" w:rsidRDefault="00D971B4" w:rsidP="006841D7">
      <w:pPr>
        <w:pStyle w:val="Notes"/>
      </w:pPr>
      <w:r>
        <w:t xml:space="preserve">Notes. </w:t>
      </w:r>
      <w:r w:rsidR="006841D7">
        <w:t xml:space="preserve"> </w:t>
      </w:r>
      <w:r w:rsidR="00E97761">
        <w:t>Histogram plot of raw data. Equally balanced between positive (label=1) and negative (label=0) sentiment.</w:t>
      </w:r>
    </w:p>
    <w:p w14:paraId="032ADFA2" w14:textId="6D9A5254" w:rsidR="00351680" w:rsidRDefault="00351680" w:rsidP="006841D7">
      <w:pPr>
        <w:pStyle w:val="Notes"/>
      </w:pPr>
    </w:p>
    <w:p w14:paraId="5455400C" w14:textId="45273D5B" w:rsidR="00351680" w:rsidRDefault="00351680" w:rsidP="006841D7">
      <w:pPr>
        <w:pStyle w:val="Notes"/>
      </w:pPr>
    </w:p>
    <w:p w14:paraId="0D69AEAB" w14:textId="2A5E8B19" w:rsidR="00564F0E" w:rsidRDefault="00564F0E" w:rsidP="006841D7">
      <w:pPr>
        <w:pStyle w:val="Notes"/>
      </w:pPr>
    </w:p>
    <w:p w14:paraId="505D56EC" w14:textId="241C3246" w:rsidR="00564F0E" w:rsidRPr="00564F0E" w:rsidRDefault="00564F0E" w:rsidP="00564F0E">
      <w:pPr>
        <w:pStyle w:val="Caption"/>
        <w:keepNext/>
        <w:rPr>
          <w:rStyle w:val="Caption2"/>
        </w:rPr>
      </w:pPr>
      <w:bookmarkStart w:id="28" w:name="_Toc113448369"/>
      <w:r>
        <w:t xml:space="preserve">Figure </w:t>
      </w:r>
      <w:fldSimple w:instr=" SEQ Figure \* ARABIC ">
        <w:r w:rsidR="004801CD">
          <w:rPr>
            <w:noProof/>
          </w:rPr>
          <w:t>2</w:t>
        </w:r>
      </w:fldSimple>
      <w:r>
        <w:br/>
      </w:r>
      <w:proofErr w:type="spellStart"/>
      <w:r w:rsidR="00AE4FB6">
        <w:rPr>
          <w:rStyle w:val="Caption2"/>
        </w:rPr>
        <w:t>Wordcloud</w:t>
      </w:r>
      <w:bookmarkEnd w:id="28"/>
      <w:proofErr w:type="spellEnd"/>
    </w:p>
    <w:p w14:paraId="080B01AC" w14:textId="4F39075A" w:rsidR="00564F0E" w:rsidRDefault="0057504F" w:rsidP="00564F0E">
      <w:pPr>
        <w:pStyle w:val="Figureimage"/>
      </w:pPr>
      <w:r w:rsidRPr="0057504F">
        <w:drawing>
          <wp:inline distT="0" distB="0" distL="0" distR="0" wp14:anchorId="59DBF9A9" wp14:editId="1884735D">
            <wp:extent cx="5943600" cy="47212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943600" cy="4721225"/>
                    </a:xfrm>
                    <a:prstGeom prst="rect">
                      <a:avLst/>
                    </a:prstGeom>
                  </pic:spPr>
                </pic:pic>
              </a:graphicData>
            </a:graphic>
          </wp:inline>
        </w:drawing>
      </w:r>
    </w:p>
    <w:p w14:paraId="2C4158CB" w14:textId="2FA0D3B1" w:rsidR="00564F0E" w:rsidRDefault="00564F0E" w:rsidP="00564F0E">
      <w:pPr>
        <w:pStyle w:val="Notes"/>
      </w:pPr>
      <w:r>
        <w:t>Notes.</w:t>
      </w:r>
      <w:r w:rsidR="00AE4FB6">
        <w:t xml:space="preserve"> A </w:t>
      </w:r>
      <w:proofErr w:type="spellStart"/>
      <w:r w:rsidR="00AE4FB6">
        <w:t>wordcloud</w:t>
      </w:r>
      <w:proofErr w:type="spellEnd"/>
      <w:r w:rsidR="00AE4FB6">
        <w:t xml:space="preserve"> of all words regardless. Notice the words “good” and “great” appear in this </w:t>
      </w:r>
      <w:proofErr w:type="spellStart"/>
      <w:r w:rsidR="00AE4FB6">
        <w:t>wordcloud</w:t>
      </w:r>
      <w:proofErr w:type="spellEnd"/>
      <w:r w:rsidR="00AE4FB6">
        <w:t>.</w:t>
      </w:r>
    </w:p>
    <w:p w14:paraId="3C0F8FBE" w14:textId="416A4A0E" w:rsidR="006841D7" w:rsidRDefault="006841D7" w:rsidP="006841D7">
      <w:pPr>
        <w:pStyle w:val="Notes"/>
      </w:pPr>
    </w:p>
    <w:p w14:paraId="23BD3E14" w14:textId="2F9C16F1" w:rsidR="00C75548" w:rsidRDefault="00C75548" w:rsidP="00C75548">
      <w:pPr>
        <w:pStyle w:val="Caption"/>
        <w:keepNext/>
        <w:rPr>
          <w:rStyle w:val="Caption2"/>
        </w:rPr>
      </w:pPr>
      <w:bookmarkStart w:id="29" w:name="_Toc113448370"/>
      <w:r>
        <w:t xml:space="preserve">Figure </w:t>
      </w:r>
      <w:fldSimple w:instr=" SEQ Figure \* ARABIC ">
        <w:r w:rsidR="004801CD">
          <w:rPr>
            <w:noProof/>
          </w:rPr>
          <w:t>3</w:t>
        </w:r>
      </w:fldSimple>
      <w:r w:rsidR="00B44320">
        <w:rPr>
          <w:noProof/>
        </w:rPr>
        <w:br/>
      </w:r>
      <w:r w:rsidR="00863C9C">
        <w:rPr>
          <w:rStyle w:val="Caption2"/>
        </w:rPr>
        <w:t>Candidate Models</w:t>
      </w:r>
      <w:bookmarkEnd w:id="29"/>
    </w:p>
    <w:p w14:paraId="3B785147" w14:textId="7E2EA164" w:rsidR="00B44320" w:rsidRPr="00B44320" w:rsidRDefault="004B4F92" w:rsidP="00B44320">
      <w:r w:rsidRPr="004B4F92">
        <w:rPr>
          <w:noProof/>
        </w:rPr>
        <w:drawing>
          <wp:inline distT="0" distB="0" distL="0" distR="0" wp14:anchorId="1D9F8AF5" wp14:editId="3594D522">
            <wp:extent cx="4363120" cy="6991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7744" cy="6998759"/>
                    </a:xfrm>
                    <a:prstGeom prst="rect">
                      <a:avLst/>
                    </a:prstGeom>
                    <a:noFill/>
                    <a:ln>
                      <a:noFill/>
                    </a:ln>
                  </pic:spPr>
                </pic:pic>
              </a:graphicData>
            </a:graphic>
          </wp:inline>
        </w:drawing>
      </w:r>
    </w:p>
    <w:p w14:paraId="52E91479" w14:textId="0F3C2160" w:rsidR="00B44320" w:rsidRPr="00B44320" w:rsidRDefault="00B44320" w:rsidP="00B44320">
      <w:pPr>
        <w:pStyle w:val="Notes"/>
      </w:pPr>
      <w:r>
        <w:t xml:space="preserve">Notes. Table summarizes some of the best model runs. </w:t>
      </w:r>
      <w:r w:rsidR="00AA0532">
        <w:t>Cell is highlighted if value is different from the row above it.</w:t>
      </w:r>
    </w:p>
    <w:p w14:paraId="25A7CC29" w14:textId="6B558046" w:rsidR="0025658B" w:rsidRDefault="005C732E" w:rsidP="00C75548">
      <w:pPr>
        <w:pStyle w:val="Figureimage"/>
      </w:pPr>
      <w:r>
        <w:drawing>
          <wp:inline distT="0" distB="0" distL="0" distR="0" wp14:anchorId="4A26F8FC" wp14:editId="29B05F27">
            <wp:extent cx="5760720" cy="8229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9"/>
                    <a:stretch>
                      <a:fillRect/>
                    </a:stretch>
                  </pic:blipFill>
                  <pic:spPr>
                    <a:xfrm>
                      <a:off x="0" y="0"/>
                      <a:ext cx="5760720" cy="8229600"/>
                    </a:xfrm>
                    <a:prstGeom prst="rect">
                      <a:avLst/>
                    </a:prstGeom>
                  </pic:spPr>
                </pic:pic>
              </a:graphicData>
            </a:graphic>
          </wp:inline>
        </w:drawing>
      </w:r>
    </w:p>
    <w:p w14:paraId="222E4351" w14:textId="5642A49A" w:rsidR="00FD5409" w:rsidRPr="00C75548" w:rsidRDefault="00FD5409" w:rsidP="00C75548">
      <w:pPr>
        <w:pStyle w:val="Notes"/>
      </w:pPr>
      <w:r>
        <w:rPr>
          <w:noProof/>
        </w:rPr>
        <w:drawing>
          <wp:inline distT="0" distB="0" distL="0" distR="0" wp14:anchorId="379743E1" wp14:editId="15B00EFD">
            <wp:extent cx="5760720" cy="82296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0"/>
                    <a:stretch>
                      <a:fillRect/>
                    </a:stretch>
                  </pic:blipFill>
                  <pic:spPr>
                    <a:xfrm>
                      <a:off x="0" y="0"/>
                      <a:ext cx="5760720" cy="8229600"/>
                    </a:xfrm>
                    <a:prstGeom prst="rect">
                      <a:avLst/>
                    </a:prstGeom>
                  </pic:spPr>
                </pic:pic>
              </a:graphicData>
            </a:graphic>
          </wp:inline>
        </w:drawing>
      </w:r>
    </w:p>
    <w:p w14:paraId="66724EBF" w14:textId="69F2AF0F" w:rsidR="0025658B" w:rsidRDefault="00950F47" w:rsidP="006841D7">
      <w:pPr>
        <w:pStyle w:val="Notes"/>
      </w:pPr>
      <w:r>
        <w:rPr>
          <w:noProof/>
        </w:rPr>
        <mc:AlternateContent>
          <mc:Choice Requires="wps">
            <w:drawing>
              <wp:anchor distT="0" distB="0" distL="114300" distR="114300" simplePos="0" relativeHeight="251659264" behindDoc="0" locked="0" layoutInCell="1" allowOverlap="1" wp14:anchorId="55F11047" wp14:editId="7234B3BC">
                <wp:simplePos x="0" y="0"/>
                <wp:positionH relativeFrom="column">
                  <wp:posOffset>295275</wp:posOffset>
                </wp:positionH>
                <wp:positionV relativeFrom="paragraph">
                  <wp:posOffset>116205</wp:posOffset>
                </wp:positionV>
                <wp:extent cx="1828800" cy="1828800"/>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B6957D" w14:textId="5396CA3C" w:rsidR="00B44320" w:rsidRPr="00950F47" w:rsidRDefault="00B44320" w:rsidP="00B44320">
                            <w:pPr>
                              <w:pStyle w:val="Notes"/>
                              <w:jc w:val="cente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950F47">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Best </w:t>
                            </w:r>
                            <w:r w:rsidR="00863C9C">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Accuracy</w:t>
                            </w:r>
                            <w:r w:rsidR="006A5874">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w/o Dropout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5F11047" id="_x0000_t202" coordsize="21600,21600" o:spt="202" path="m,l,21600r21600,l21600,xe">
                <v:stroke joinstyle="miter"/>
                <v:path gradientshapeok="t" o:connecttype="rect"/>
              </v:shapetype>
              <v:shape id="Text Box 34" o:spid="_x0000_s1026" type="#_x0000_t202" style="position:absolute;margin-left:23.25pt;margin-top:9.1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" filled="f" stroked="f">
                <v:textbox style="mso-fit-shape-to-text:t">
                  <w:txbxContent>
                    <w:p w14:paraId="25B6957D" w14:textId="5396CA3C" w:rsidR="00B44320" w:rsidRPr="00950F47" w:rsidRDefault="00B44320" w:rsidP="00B44320">
                      <w:pPr>
                        <w:pStyle w:val="Notes"/>
                        <w:jc w:val="cente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950F47">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Best </w:t>
                      </w:r>
                      <w:r w:rsidR="00863C9C">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Accuracy</w:t>
                      </w:r>
                      <w:r w:rsidR="006A5874">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w/o Dropout</w:t>
                      </w:r>
                    </w:p>
                  </w:txbxContent>
                </v:textbox>
              </v:shape>
            </w:pict>
          </mc:Fallback>
        </mc:AlternateContent>
      </w:r>
      <w:r w:rsidR="00FD5409">
        <w:rPr>
          <w:noProof/>
        </w:rPr>
        <w:drawing>
          <wp:inline distT="0" distB="0" distL="0" distR="0" wp14:anchorId="44719801" wp14:editId="04292181">
            <wp:extent cx="5760720" cy="82296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stretch>
                      <a:fillRect/>
                    </a:stretch>
                  </pic:blipFill>
                  <pic:spPr>
                    <a:xfrm>
                      <a:off x="0" y="0"/>
                      <a:ext cx="5760720" cy="8229600"/>
                    </a:xfrm>
                    <a:prstGeom prst="rect">
                      <a:avLst/>
                    </a:prstGeom>
                  </pic:spPr>
                </pic:pic>
              </a:graphicData>
            </a:graphic>
          </wp:inline>
        </w:drawing>
      </w:r>
    </w:p>
    <w:p w14:paraId="69275E8E" w14:textId="1AFA2D1B" w:rsidR="00FD5409" w:rsidRDefault="00FD5409" w:rsidP="006841D7">
      <w:pPr>
        <w:pStyle w:val="Notes"/>
      </w:pPr>
      <w:r>
        <w:rPr>
          <w:noProof/>
        </w:rPr>
        <w:drawing>
          <wp:inline distT="0" distB="0" distL="0" distR="0" wp14:anchorId="56302ABD" wp14:editId="46B4A3BC">
            <wp:extent cx="5760720" cy="8229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2"/>
                    <a:stretch>
                      <a:fillRect/>
                    </a:stretch>
                  </pic:blipFill>
                  <pic:spPr>
                    <a:xfrm>
                      <a:off x="0" y="0"/>
                      <a:ext cx="5760720" cy="8229600"/>
                    </a:xfrm>
                    <a:prstGeom prst="rect">
                      <a:avLst/>
                    </a:prstGeom>
                  </pic:spPr>
                </pic:pic>
              </a:graphicData>
            </a:graphic>
          </wp:inline>
        </w:drawing>
      </w:r>
    </w:p>
    <w:p w14:paraId="0AA11511" w14:textId="4B96C843" w:rsidR="00FD5409" w:rsidRDefault="00FD5409" w:rsidP="006841D7">
      <w:pPr>
        <w:pStyle w:val="Notes"/>
      </w:pPr>
      <w:r>
        <w:rPr>
          <w:noProof/>
        </w:rPr>
        <w:drawing>
          <wp:inline distT="0" distB="0" distL="0" distR="0" wp14:anchorId="63C5CF9C" wp14:editId="277B9884">
            <wp:extent cx="5760720" cy="8229600"/>
            <wp:effectExtent l="0" t="0" r="0"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43"/>
                    <a:stretch>
                      <a:fillRect/>
                    </a:stretch>
                  </pic:blipFill>
                  <pic:spPr>
                    <a:xfrm>
                      <a:off x="0" y="0"/>
                      <a:ext cx="5760720" cy="8229600"/>
                    </a:xfrm>
                    <a:prstGeom prst="rect">
                      <a:avLst/>
                    </a:prstGeom>
                  </pic:spPr>
                </pic:pic>
              </a:graphicData>
            </a:graphic>
          </wp:inline>
        </w:drawing>
      </w:r>
    </w:p>
    <w:p w14:paraId="728D87AE" w14:textId="1C799AC4" w:rsidR="00FD5409" w:rsidRDefault="00FD5409" w:rsidP="006841D7">
      <w:pPr>
        <w:pStyle w:val="Notes"/>
      </w:pPr>
      <w:r>
        <w:rPr>
          <w:noProof/>
        </w:rPr>
        <w:drawing>
          <wp:inline distT="0" distB="0" distL="0" distR="0" wp14:anchorId="61433559" wp14:editId="48EBE33E">
            <wp:extent cx="5760720" cy="8229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4"/>
                    <a:stretch>
                      <a:fillRect/>
                    </a:stretch>
                  </pic:blipFill>
                  <pic:spPr>
                    <a:xfrm>
                      <a:off x="0" y="0"/>
                      <a:ext cx="5760720" cy="8229600"/>
                    </a:xfrm>
                    <a:prstGeom prst="rect">
                      <a:avLst/>
                    </a:prstGeom>
                  </pic:spPr>
                </pic:pic>
              </a:graphicData>
            </a:graphic>
          </wp:inline>
        </w:drawing>
      </w:r>
    </w:p>
    <w:p w14:paraId="0033117F" w14:textId="432AC94E" w:rsidR="00FD5409" w:rsidRDefault="00FD5409" w:rsidP="006841D7">
      <w:pPr>
        <w:pStyle w:val="Notes"/>
      </w:pPr>
      <w:r>
        <w:rPr>
          <w:noProof/>
        </w:rPr>
        <w:drawing>
          <wp:inline distT="0" distB="0" distL="0" distR="0" wp14:anchorId="71692E19" wp14:editId="7B95F6D2">
            <wp:extent cx="5760720" cy="82296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5"/>
                    <a:stretch>
                      <a:fillRect/>
                    </a:stretch>
                  </pic:blipFill>
                  <pic:spPr>
                    <a:xfrm>
                      <a:off x="0" y="0"/>
                      <a:ext cx="5760720" cy="8229600"/>
                    </a:xfrm>
                    <a:prstGeom prst="rect">
                      <a:avLst/>
                    </a:prstGeom>
                  </pic:spPr>
                </pic:pic>
              </a:graphicData>
            </a:graphic>
          </wp:inline>
        </w:drawing>
      </w:r>
    </w:p>
    <w:p w14:paraId="5B798848" w14:textId="36802062" w:rsidR="00FD5409" w:rsidRDefault="00FD5409" w:rsidP="006841D7">
      <w:pPr>
        <w:pStyle w:val="Notes"/>
      </w:pPr>
      <w:r>
        <w:rPr>
          <w:noProof/>
        </w:rPr>
        <w:drawing>
          <wp:inline distT="0" distB="0" distL="0" distR="0" wp14:anchorId="0AE08247" wp14:editId="5BAABEE1">
            <wp:extent cx="5760720" cy="82296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6"/>
                    <a:stretch>
                      <a:fillRect/>
                    </a:stretch>
                  </pic:blipFill>
                  <pic:spPr>
                    <a:xfrm>
                      <a:off x="0" y="0"/>
                      <a:ext cx="5760720" cy="8229600"/>
                    </a:xfrm>
                    <a:prstGeom prst="rect">
                      <a:avLst/>
                    </a:prstGeom>
                  </pic:spPr>
                </pic:pic>
              </a:graphicData>
            </a:graphic>
          </wp:inline>
        </w:drawing>
      </w:r>
    </w:p>
    <w:bookmarkStart w:id="30" w:name="_Toc113448371"/>
    <w:p w14:paraId="07F16068" w14:textId="388F7E35" w:rsidR="004801CD" w:rsidRDefault="004801CD" w:rsidP="004801CD">
      <w:pPr>
        <w:pStyle w:val="Caption"/>
        <w:keepNext/>
      </w:pPr>
      <w:r>
        <w:rPr>
          <w:noProof/>
        </w:rPr>
        <mc:AlternateContent>
          <mc:Choice Requires="wps">
            <w:drawing>
              <wp:anchor distT="0" distB="0" distL="114300" distR="114300" simplePos="0" relativeHeight="251661312" behindDoc="0" locked="0" layoutInCell="1" allowOverlap="1" wp14:anchorId="103F5DD9" wp14:editId="37CD3A74">
                <wp:simplePos x="0" y="0"/>
                <wp:positionH relativeFrom="column">
                  <wp:posOffset>1533525</wp:posOffset>
                </wp:positionH>
                <wp:positionV relativeFrom="paragraph">
                  <wp:posOffset>-57150</wp:posOffset>
                </wp:positionV>
                <wp:extent cx="1828800" cy="1828800"/>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0DC110" w14:textId="7481C7B7" w:rsidR="004801CD" w:rsidRPr="00950F47" w:rsidRDefault="004801CD" w:rsidP="004801CD">
                            <w:pPr>
                              <w:pStyle w:val="Notes"/>
                              <w:jc w:val="cente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950F47">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Best </w:t>
                            </w:r>
                            <w: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3F5DD9" id="Text Box 11" o:spid="_x0000_s1027" type="#_x0000_t202" style="position:absolute;margin-left:120.75pt;margin-top:-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" filled="f" stroked="f">
                <v:textbox style="mso-fit-shape-to-text:t">
                  <w:txbxContent>
                    <w:p w14:paraId="6C0DC110" w14:textId="7481C7B7" w:rsidR="004801CD" w:rsidRPr="00950F47" w:rsidRDefault="004801CD" w:rsidP="004801CD">
                      <w:pPr>
                        <w:pStyle w:val="Notes"/>
                        <w:jc w:val="cente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950F47">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Best </w:t>
                      </w:r>
                      <w:r>
                        <w:rPr>
                          <w:noProof/>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Model</w:t>
                      </w:r>
                    </w:p>
                  </w:txbxContent>
                </v:textbox>
              </v:shape>
            </w:pict>
          </mc:Fallback>
        </mc:AlternateContent>
      </w:r>
      <w:r>
        <w:t xml:space="preserve">Figure </w:t>
      </w:r>
      <w:fldSimple w:instr=" SEQ Figure \* ARABIC ">
        <w:r>
          <w:rPr>
            <w:noProof/>
          </w:rPr>
          <w:t>4</w:t>
        </w:r>
      </w:fldSimple>
      <w:r>
        <w:br/>
      </w:r>
      <w:r w:rsidRPr="004801CD">
        <w:rPr>
          <w:rStyle w:val="Caption2"/>
        </w:rPr>
        <w:t>Best Model</w:t>
      </w:r>
      <w:bookmarkEnd w:id="30"/>
    </w:p>
    <w:p w14:paraId="6C671F2D" w14:textId="372098DA" w:rsidR="004801CD" w:rsidRDefault="005461F2" w:rsidP="004801CD">
      <w:pPr>
        <w:pStyle w:val="Figureimage"/>
      </w:pPr>
      <w:r>
        <w:drawing>
          <wp:inline distT="0" distB="0" distL="0" distR="0" wp14:anchorId="7894A80D" wp14:editId="251C99DB">
            <wp:extent cx="5591175" cy="7072171"/>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47"/>
                    <a:srcRect t="7870" b="3588"/>
                    <a:stretch/>
                  </pic:blipFill>
                  <pic:spPr bwMode="auto">
                    <a:xfrm>
                      <a:off x="0" y="0"/>
                      <a:ext cx="5591619" cy="7072732"/>
                    </a:xfrm>
                    <a:prstGeom prst="rect">
                      <a:avLst/>
                    </a:prstGeom>
                    <a:ln>
                      <a:noFill/>
                    </a:ln>
                    <a:extLst>
                      <a:ext uri="{53640926-AAD7-44D8-BBD7-CCE9431645EC}">
                        <a14:shadowObscured xmlns:a14="http://schemas.microsoft.com/office/drawing/2010/main"/>
                      </a:ext>
                    </a:extLst>
                  </pic:spPr>
                </pic:pic>
              </a:graphicData>
            </a:graphic>
          </wp:inline>
        </w:drawing>
      </w:r>
    </w:p>
    <w:p w14:paraId="74FBA0C8" w14:textId="4B8821D0" w:rsidR="004801CD" w:rsidRDefault="004801CD" w:rsidP="004801CD">
      <w:pPr>
        <w:pStyle w:val="Notes"/>
      </w:pPr>
      <w:r>
        <w:t>Notes. Best model.</w:t>
      </w:r>
      <w:r w:rsidR="006A5874">
        <w:t xml:space="preserve"> The best model found included a dropout layer.</w:t>
      </w:r>
    </w:p>
    <w:p w14:paraId="29A21104" w14:textId="573BB8D2" w:rsidR="0025658B" w:rsidRDefault="0025658B" w:rsidP="0025658B">
      <w:pPr>
        <w:pStyle w:val="Heading1Like"/>
      </w:pPr>
      <w:bookmarkStart w:id="31" w:name="_Toc113448351"/>
      <w:r>
        <w:t>Appendix A</w:t>
      </w:r>
      <w:r w:rsidR="00F22962">
        <w:t xml:space="preserve"> Python Code</w:t>
      </w:r>
      <w:bookmarkEnd w:id="31"/>
    </w:p>
    <w:p w14:paraId="68ABE53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#!/usr/bin/env python</w:t>
      </w:r>
    </w:p>
    <w:p w14:paraId="2585C12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coding: utf-8</w:t>
      </w:r>
    </w:p>
    <w:p w14:paraId="174FE24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EA8102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D213 Task 2 Rev 3 - Mattinson</w:t>
      </w:r>
    </w:p>
    <w:p w14:paraId="4080DD5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AB85AE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 imports</w:t>
      </w:r>
    </w:p>
    <w:p w14:paraId="7D8412E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ED6109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In[1]:</w:t>
      </w:r>
    </w:p>
    <w:p w14:paraId="0547679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F5EEE6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7ED466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8000"/>
          <w:sz w:val="20"/>
          <w:szCs w:val="20"/>
          <w:highlight w:val="white"/>
        </w:rPr>
        <w:t># import required libraries</w:t>
      </w:r>
    </w:p>
    <w:p w14:paraId="04B3AF5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tensorflow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tf</w:t>
      </w:r>
      <w:proofErr w:type="spellEnd"/>
    </w:p>
    <w:p w14:paraId="7C5AA47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tensorflow</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w:t>
      </w:r>
      <w:proofErr w:type="spellEnd"/>
    </w:p>
    <w:p w14:paraId="3C63B5A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np</w:t>
      </w:r>
    </w:p>
    <w:p w14:paraId="583DAF3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pandas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pd</w:t>
      </w:r>
    </w:p>
    <w:p w14:paraId="5178F85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sklearn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model_selection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train_test_split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tts</w:t>
      </w:r>
      <w:proofErr w:type="spellEnd"/>
    </w:p>
    <w:p w14:paraId="28DB6C5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array</w:t>
      </w:r>
    </w:p>
    <w:p w14:paraId="04D7CD1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models</w:t>
      </w:r>
    </w:p>
    <w:p w14:paraId="65E4183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layers</w:t>
      </w:r>
    </w:p>
    <w:p w14:paraId="7A81D18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regularizers</w:t>
      </w:r>
      <w:proofErr w:type="spellEnd"/>
    </w:p>
    <w:p w14:paraId="615099F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sklearn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model_selection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train_test_split</w:t>
      </w:r>
      <w:proofErr w:type="spellEnd"/>
    </w:p>
    <w:p w14:paraId="6C30465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text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Tokenizer</w:t>
      </w:r>
    </w:p>
    <w:p w14:paraId="13066F3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keras_preprocessing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sequence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pad_sequences</w:t>
      </w:r>
      <w:proofErr w:type="spellEnd"/>
    </w:p>
    <w:p w14:paraId="78E63A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wordcloud</w:t>
      </w:r>
      <w:proofErr w:type="spellEnd"/>
    </w:p>
    <w:p w14:paraId="335FE57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WordCloud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STOPWORDS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ImageColorGenerator</w:t>
      </w:r>
      <w:proofErr w:type="spellEnd"/>
    </w:p>
    <w:p w14:paraId="00F30ED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nltk</w:t>
      </w:r>
      <w:proofErr w:type="spellEnd"/>
    </w:p>
    <w:p w14:paraId="078C93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nltk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corpus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stopwords</w:t>
      </w:r>
      <w:proofErr w:type="spellEnd"/>
    </w:p>
    <w:p w14:paraId="3703E0C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nltk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tokenize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word_tokenize</w:t>
      </w:r>
      <w:proofErr w:type="spellEnd"/>
    </w:p>
    <w:p w14:paraId="2AD335F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nltk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probability</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FreqDist</w:t>
      </w:r>
      <w:proofErr w:type="spellEnd"/>
    </w:p>
    <w:p w14:paraId="03CAADC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nltk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stem</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WordNetLemmatizer</w:t>
      </w:r>
      <w:proofErr w:type="spellEnd"/>
    </w:p>
    <w:p w14:paraId="1178C19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get_ipython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run_line_magic</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'matplotlib'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'inline'</w:t>
      </w:r>
      <w:r>
        <w:rPr>
          <w:rFonts w:ascii="Courier New" w:hAnsi="Courier New" w:cs="Courier New"/>
          <w:b/>
          <w:bCs/>
          <w:color w:val="000080"/>
          <w:sz w:val="20"/>
          <w:szCs w:val="20"/>
          <w:highlight w:val="white"/>
        </w:rPr>
        <w:t>)</w:t>
      </w:r>
    </w:p>
    <w:p w14:paraId="60A6CC9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import </w:t>
      </w:r>
      <w:proofErr w:type="spellStart"/>
      <w:r>
        <w:rPr>
          <w:rFonts w:ascii="Courier New" w:hAnsi="Courier New" w:cs="Courier New"/>
          <w:color w:val="000000"/>
          <w:sz w:val="20"/>
          <w:szCs w:val="20"/>
          <w:highlight w:val="white"/>
        </w:rPr>
        <w:t>matplotlib.pyplot</w:t>
      </w:r>
      <w:proofErr w:type="spellEnd"/>
      <w:r>
        <w:rPr>
          <w:rFonts w:ascii="Courier New" w:hAnsi="Courier New" w:cs="Courier New"/>
          <w:color w:val="000000"/>
          <w:sz w:val="20"/>
          <w:szCs w:val="20"/>
          <w:highlight w:val="white"/>
        </w:rPr>
        <w:t xml:space="preserve"> as </w:t>
      </w:r>
      <w:proofErr w:type="spellStart"/>
      <w:r>
        <w:rPr>
          <w:rFonts w:ascii="Courier New" w:hAnsi="Courier New" w:cs="Courier New"/>
          <w:color w:val="000000"/>
          <w:sz w:val="20"/>
          <w:szCs w:val="20"/>
          <w:highlight w:val="white"/>
        </w:rPr>
        <w:t>plt</w:t>
      </w:r>
      <w:proofErr w:type="spellEnd"/>
    </w:p>
    <w:p w14:paraId="7A0297E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08BB40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tensorflow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tf</w:t>
      </w:r>
      <w:proofErr w:type="spellEnd"/>
      <w:r>
        <w:rPr>
          <w:rFonts w:ascii="Courier New" w:hAnsi="Courier New" w:cs="Courier New"/>
          <w:color w:val="000000"/>
          <w:sz w:val="20"/>
          <w:szCs w:val="20"/>
          <w:highlight w:val="white"/>
        </w:rPr>
        <w:t>.__version__))</w:t>
      </w:r>
    </w:p>
    <w:p w14:paraId="1A86EC8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nltk</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nltk</w:t>
      </w:r>
      <w:proofErr w:type="spellEnd"/>
      <w:r>
        <w:rPr>
          <w:rFonts w:ascii="Courier New" w:hAnsi="Courier New" w:cs="Courier New"/>
          <w:color w:val="000000"/>
          <w:sz w:val="20"/>
          <w:szCs w:val="20"/>
          <w:highlight w:val="white"/>
        </w:rPr>
        <w:t>.__version__))</w:t>
      </w:r>
    </w:p>
    <w:p w14:paraId="452CCB6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.__version__))</w:t>
      </w:r>
    </w:p>
    <w:p w14:paraId="6284693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numpy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np.__version</w:t>
      </w:r>
      <w:proofErr w:type="spellEnd"/>
      <w:r>
        <w:rPr>
          <w:rFonts w:ascii="Courier New" w:hAnsi="Courier New" w:cs="Courier New"/>
          <w:color w:val="000000"/>
          <w:sz w:val="20"/>
          <w:szCs w:val="20"/>
          <w:highlight w:val="white"/>
        </w:rPr>
        <w:t>__))</w:t>
      </w:r>
    </w:p>
    <w:p w14:paraId="0CC5364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print('pandas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pd.__version</w:t>
      </w:r>
      <w:proofErr w:type="spellEnd"/>
      <w:r>
        <w:rPr>
          <w:rFonts w:ascii="Courier New" w:hAnsi="Courier New" w:cs="Courier New"/>
          <w:color w:val="000000"/>
          <w:sz w:val="20"/>
          <w:szCs w:val="20"/>
          <w:highlight w:val="white"/>
        </w:rPr>
        <w:t>__))</w:t>
      </w:r>
    </w:p>
    <w:p w14:paraId="04C1013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#print('matplotlib </w:t>
      </w:r>
      <w:proofErr w:type="spellStart"/>
      <w:r>
        <w:rPr>
          <w:rFonts w:ascii="Courier New" w:hAnsi="Courier New" w:cs="Courier New"/>
          <w:color w:val="000000"/>
          <w:sz w:val="20"/>
          <w:szCs w:val="20"/>
          <w:highlight w:val="white"/>
        </w:rPr>
        <w:t>ver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plt</w:t>
      </w:r>
      <w:proofErr w:type="spellEnd"/>
      <w:r>
        <w:rPr>
          <w:rFonts w:ascii="Courier New" w:hAnsi="Courier New" w:cs="Courier New"/>
          <w:color w:val="000000"/>
          <w:sz w:val="20"/>
          <w:szCs w:val="20"/>
          <w:highlight w:val="white"/>
        </w:rPr>
        <w:t>.__version__))</w:t>
      </w:r>
    </w:p>
    <w:p w14:paraId="7B585B4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7B23A1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B6A431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get data</w:t>
      </w:r>
    </w:p>
    <w:p w14:paraId="169D9E6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7D3B53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w:t>
      </w:r>
    </w:p>
    <w:p w14:paraId="4FDB848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377F37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BC37CC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read csv data</w:t>
      </w:r>
    </w:p>
    <w:p w14:paraId="3596139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amazon = 'data/amazon_cells_labelled.txt'</w:t>
      </w:r>
    </w:p>
    <w:p w14:paraId="597A5E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imdb</w:t>
      </w:r>
      <w:proofErr w:type="spellEnd"/>
      <w:r>
        <w:rPr>
          <w:rFonts w:ascii="Courier New" w:hAnsi="Courier New" w:cs="Courier New"/>
          <w:color w:val="000000"/>
          <w:sz w:val="20"/>
          <w:szCs w:val="20"/>
          <w:highlight w:val="white"/>
        </w:rPr>
        <w:t xml:space="preserve"> =  'data/imdb_labelled.txt'</w:t>
      </w:r>
    </w:p>
    <w:p w14:paraId="4675E1A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yelp =  'data/yelp_labelled.txt'</w:t>
      </w:r>
    </w:p>
    <w:p w14:paraId="335F66F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colnames</w:t>
      </w:r>
      <w:proofErr w:type="spellEnd"/>
      <w:r>
        <w:rPr>
          <w:rFonts w:ascii="Courier New" w:hAnsi="Courier New" w:cs="Courier New"/>
          <w:color w:val="000000"/>
          <w:sz w:val="20"/>
          <w:szCs w:val="20"/>
          <w:highlight w:val="white"/>
        </w:rPr>
        <w:t xml:space="preserve">=['text', 'label'] </w:t>
      </w:r>
    </w:p>
    <w:p w14:paraId="6DFEDA2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amazon_df</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pd.read_csv</w:t>
      </w:r>
      <w:proofErr w:type="spellEnd"/>
      <w:r>
        <w:rPr>
          <w:rFonts w:ascii="Courier New" w:hAnsi="Courier New" w:cs="Courier New"/>
          <w:color w:val="000000"/>
          <w:sz w:val="20"/>
          <w:szCs w:val="20"/>
          <w:highlight w:val="white"/>
        </w:rPr>
        <w:t xml:space="preserve">(amazon, </w:t>
      </w:r>
      <w:proofErr w:type="spellStart"/>
      <w:r>
        <w:rPr>
          <w:rFonts w:ascii="Courier New" w:hAnsi="Courier New" w:cs="Courier New"/>
          <w:color w:val="000000"/>
          <w:sz w:val="20"/>
          <w:szCs w:val="20"/>
          <w:highlight w:val="white"/>
        </w:rPr>
        <w:t>sep</w:t>
      </w:r>
      <w:proofErr w:type="spellEnd"/>
      <w:r>
        <w:rPr>
          <w:rFonts w:ascii="Courier New" w:hAnsi="Courier New" w:cs="Courier New"/>
          <w:color w:val="000000"/>
          <w:sz w:val="20"/>
          <w:szCs w:val="20"/>
          <w:highlight w:val="white"/>
        </w:rPr>
        <w:t>='\t', names=</w:t>
      </w:r>
      <w:proofErr w:type="spellStart"/>
      <w:r>
        <w:rPr>
          <w:rFonts w:ascii="Courier New" w:hAnsi="Courier New" w:cs="Courier New"/>
          <w:color w:val="000000"/>
          <w:sz w:val="20"/>
          <w:szCs w:val="20"/>
          <w:highlight w:val="white"/>
        </w:rPr>
        <w:t>colnames</w:t>
      </w:r>
      <w:proofErr w:type="spellEnd"/>
      <w:r>
        <w:rPr>
          <w:rFonts w:ascii="Courier New" w:hAnsi="Courier New" w:cs="Courier New"/>
          <w:color w:val="000000"/>
          <w:sz w:val="20"/>
          <w:szCs w:val="20"/>
          <w:highlight w:val="white"/>
        </w:rPr>
        <w:t>, header=None)</w:t>
      </w:r>
    </w:p>
    <w:p w14:paraId="650375E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imdb_df</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pd.read_csv</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imdb</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sep</w:t>
      </w:r>
      <w:proofErr w:type="spellEnd"/>
      <w:r>
        <w:rPr>
          <w:rFonts w:ascii="Courier New" w:hAnsi="Courier New" w:cs="Courier New"/>
          <w:color w:val="000000"/>
          <w:sz w:val="20"/>
          <w:szCs w:val="20"/>
          <w:highlight w:val="white"/>
        </w:rPr>
        <w:t>='\t', names=</w:t>
      </w:r>
      <w:proofErr w:type="spellStart"/>
      <w:r>
        <w:rPr>
          <w:rFonts w:ascii="Courier New" w:hAnsi="Courier New" w:cs="Courier New"/>
          <w:color w:val="000000"/>
          <w:sz w:val="20"/>
          <w:szCs w:val="20"/>
          <w:highlight w:val="white"/>
        </w:rPr>
        <w:t>colnames</w:t>
      </w:r>
      <w:proofErr w:type="spellEnd"/>
      <w:r>
        <w:rPr>
          <w:rFonts w:ascii="Courier New" w:hAnsi="Courier New" w:cs="Courier New"/>
          <w:color w:val="000000"/>
          <w:sz w:val="20"/>
          <w:szCs w:val="20"/>
          <w:highlight w:val="white"/>
        </w:rPr>
        <w:t>, header=None)</w:t>
      </w:r>
    </w:p>
    <w:p w14:paraId="50D0508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yelp_df</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pd.read_csv</w:t>
      </w:r>
      <w:proofErr w:type="spellEnd"/>
      <w:r>
        <w:rPr>
          <w:rFonts w:ascii="Courier New" w:hAnsi="Courier New" w:cs="Courier New"/>
          <w:color w:val="000000"/>
          <w:sz w:val="20"/>
          <w:szCs w:val="20"/>
          <w:highlight w:val="white"/>
        </w:rPr>
        <w:t xml:space="preserve">(yelp, </w:t>
      </w:r>
      <w:proofErr w:type="spellStart"/>
      <w:r>
        <w:rPr>
          <w:rFonts w:ascii="Courier New" w:hAnsi="Courier New" w:cs="Courier New"/>
          <w:color w:val="000000"/>
          <w:sz w:val="20"/>
          <w:szCs w:val="20"/>
          <w:highlight w:val="white"/>
        </w:rPr>
        <w:t>sep</w:t>
      </w:r>
      <w:proofErr w:type="spellEnd"/>
      <w:r>
        <w:rPr>
          <w:rFonts w:ascii="Courier New" w:hAnsi="Courier New" w:cs="Courier New"/>
          <w:color w:val="000000"/>
          <w:sz w:val="20"/>
          <w:szCs w:val="20"/>
          <w:highlight w:val="white"/>
        </w:rPr>
        <w:t>='\t', names=</w:t>
      </w:r>
      <w:proofErr w:type="spellStart"/>
      <w:r>
        <w:rPr>
          <w:rFonts w:ascii="Courier New" w:hAnsi="Courier New" w:cs="Courier New"/>
          <w:color w:val="000000"/>
          <w:sz w:val="20"/>
          <w:szCs w:val="20"/>
          <w:highlight w:val="white"/>
        </w:rPr>
        <w:t>colnames</w:t>
      </w:r>
      <w:proofErr w:type="spellEnd"/>
      <w:r>
        <w:rPr>
          <w:rFonts w:ascii="Courier New" w:hAnsi="Courier New" w:cs="Courier New"/>
          <w:color w:val="000000"/>
          <w:sz w:val="20"/>
          <w:szCs w:val="20"/>
          <w:highlight w:val="white"/>
        </w:rPr>
        <w:t>, header=None)</w:t>
      </w:r>
    </w:p>
    <w:p w14:paraId="62AE2AC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pd.concat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amazon_df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imdb_df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yelp_df</w:t>
      </w:r>
      <w:proofErr w:type="spellEnd"/>
      <w:r>
        <w:rPr>
          <w:rFonts w:ascii="Courier New" w:hAnsi="Courier New" w:cs="Courier New"/>
          <w:color w:val="000000"/>
          <w:sz w:val="20"/>
          <w:szCs w:val="20"/>
          <w:highlight w:val="white"/>
        </w:rPr>
        <w:t>])</w:t>
      </w:r>
    </w:p>
    <w:p w14:paraId="4EACD98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df.reset_index</w:t>
      </w:r>
      <w:proofErr w:type="spellEnd"/>
      <w:r>
        <w:rPr>
          <w:rFonts w:ascii="Courier New" w:hAnsi="Courier New" w:cs="Courier New"/>
          <w:color w:val="000000"/>
          <w:sz w:val="20"/>
          <w:szCs w:val="20"/>
          <w:highlight w:val="white"/>
        </w:rPr>
        <w:t>(drop=True)</w:t>
      </w:r>
    </w:p>
    <w:p w14:paraId="582309A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337440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print('{}\n{}'.format(df.info(), </w:t>
      </w:r>
      <w:proofErr w:type="spellStart"/>
      <w:r>
        <w:rPr>
          <w:rFonts w:ascii="Courier New" w:hAnsi="Courier New" w:cs="Courier New"/>
          <w:color w:val="000000"/>
          <w:sz w:val="20"/>
          <w:szCs w:val="20"/>
          <w:highlight w:val="white"/>
        </w:rPr>
        <w:t>df.shape</w:t>
      </w:r>
      <w:proofErr w:type="spellEnd"/>
      <w:r>
        <w:rPr>
          <w:rFonts w:ascii="Courier New" w:hAnsi="Courier New" w:cs="Courier New"/>
          <w:color w:val="000000"/>
          <w:sz w:val="20"/>
          <w:szCs w:val="20"/>
          <w:highlight w:val="white"/>
        </w:rPr>
        <w:t>))</w:t>
      </w:r>
    </w:p>
    <w:p w14:paraId="0A39CF5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df.sample</w:t>
      </w:r>
      <w:proofErr w:type="spellEnd"/>
      <w:r>
        <w:rPr>
          <w:rFonts w:ascii="Courier New" w:hAnsi="Courier New" w:cs="Courier New"/>
          <w:color w:val="000000"/>
          <w:sz w:val="20"/>
          <w:szCs w:val="20"/>
          <w:highlight w:val="white"/>
        </w:rPr>
        <w:t xml:space="preserve">(5,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color w:val="000000"/>
          <w:sz w:val="20"/>
          <w:szCs w:val="20"/>
          <w:highlight w:val="white"/>
        </w:rPr>
        <w:t>=0) # 5 random (0) rows of data</w:t>
      </w:r>
    </w:p>
    <w:p w14:paraId="66D4B7D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99D8E8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C714ED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In[3]:</w:t>
      </w:r>
    </w:p>
    <w:p w14:paraId="21EB909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516A0B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02128C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plot scores as bar plot</w:t>
      </w:r>
    </w:p>
    <w:p w14:paraId="032579D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w:t>
      </w:r>
      <w:proofErr w:type="spellStart"/>
      <w:r>
        <w:rPr>
          <w:rFonts w:ascii="Courier New" w:hAnsi="Courier New" w:cs="Courier New"/>
          <w:color w:val="000000"/>
          <w:sz w:val="20"/>
          <w:szCs w:val="20"/>
          <w:highlight w:val="white"/>
        </w:rPr>
        <w:t>value_counts</w:t>
      </w:r>
      <w:proofErr w:type="spellEnd"/>
      <w:r>
        <w:rPr>
          <w:rFonts w:ascii="Courier New" w:hAnsi="Courier New" w:cs="Courier New"/>
          <w:color w:val="000000"/>
          <w:sz w:val="20"/>
          <w:szCs w:val="20"/>
          <w:highlight w:val="white"/>
        </w:rPr>
        <w:t>()) # output to notebook</w:t>
      </w:r>
    </w:p>
    <w:p w14:paraId="4FC0CF8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pd.value_counts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w:t>
      </w:r>
      <w:proofErr w:type="spellStart"/>
      <w:r>
        <w:rPr>
          <w:rFonts w:ascii="Courier New" w:hAnsi="Courier New" w:cs="Courier New"/>
          <w:color w:val="000000"/>
          <w:sz w:val="20"/>
          <w:szCs w:val="20"/>
          <w:highlight w:val="white"/>
        </w:rPr>
        <w:t>plot.bar</w:t>
      </w:r>
      <w:proofErr w:type="spellEnd"/>
      <w:r>
        <w:rPr>
          <w:rFonts w:ascii="Courier New" w:hAnsi="Courier New" w:cs="Courier New"/>
          <w:color w:val="000000"/>
          <w:sz w:val="20"/>
          <w:szCs w:val="20"/>
          <w:highlight w:val="white"/>
        </w:rPr>
        <w:t>() # create plot</w:t>
      </w:r>
    </w:p>
    <w:p w14:paraId="32E6496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79A0F3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C45956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In[4]:</w:t>
      </w:r>
    </w:p>
    <w:p w14:paraId="148273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B95ED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1D4D9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look at 'good' in a negative context</w:t>
      </w:r>
    </w:p>
    <w:p w14:paraId="0DA956B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w:t>
      </w:r>
      <w:proofErr w:type="spellStart"/>
      <w:r>
        <w:rPr>
          <w:rFonts w:ascii="Courier New" w:hAnsi="Courier New" w:cs="Courier New"/>
          <w:color w:val="000000"/>
          <w:sz w:val="20"/>
          <w:szCs w:val="20"/>
          <w:highlight w:val="white"/>
        </w:rPr>
        <w:t>str.contains</w:t>
      </w:r>
      <w:proofErr w:type="spellEnd"/>
      <w:r>
        <w:rPr>
          <w:rFonts w:ascii="Courier New" w:hAnsi="Courier New" w:cs="Courier New"/>
          <w:color w:val="000000"/>
          <w:sz w:val="20"/>
          <w:szCs w:val="20"/>
          <w:highlight w:val="white"/>
        </w:rPr>
        <w:t>('good') &gt;= 1) &amp;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 == 0 )]</w:t>
      </w:r>
    </w:p>
    <w:p w14:paraId="3470D2D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75587E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74C78A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In[5]:</w:t>
      </w:r>
    </w:p>
    <w:p w14:paraId="2BBE35B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B1EFE5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F1092D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look at 'great' in a negative context</w:t>
      </w:r>
    </w:p>
    <w:p w14:paraId="29DF36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w:t>
      </w:r>
      <w:proofErr w:type="spellStart"/>
      <w:r>
        <w:rPr>
          <w:rFonts w:ascii="Courier New" w:hAnsi="Courier New" w:cs="Courier New"/>
          <w:color w:val="000000"/>
          <w:sz w:val="20"/>
          <w:szCs w:val="20"/>
          <w:highlight w:val="white"/>
        </w:rPr>
        <w:t>str.contains</w:t>
      </w:r>
      <w:proofErr w:type="spellEnd"/>
      <w:r>
        <w:rPr>
          <w:rFonts w:ascii="Courier New" w:hAnsi="Courier New" w:cs="Courier New"/>
          <w:color w:val="000000"/>
          <w:sz w:val="20"/>
          <w:szCs w:val="20"/>
          <w:highlight w:val="white"/>
        </w:rPr>
        <w:t>('great') &gt;= 1) &amp;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 == 0 )]</w:t>
      </w:r>
    </w:p>
    <w:p w14:paraId="732C3D8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341E8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272B3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In[6]:</w:t>
      </w:r>
    </w:p>
    <w:p w14:paraId="554AA4C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BA04E9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FF3F11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look at 'bad' in a positive context</w:t>
      </w:r>
    </w:p>
    <w:p w14:paraId="0C73D67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w:t>
      </w:r>
      <w:proofErr w:type="spellStart"/>
      <w:r>
        <w:rPr>
          <w:rFonts w:ascii="Courier New" w:hAnsi="Courier New" w:cs="Courier New"/>
          <w:color w:val="000000"/>
          <w:sz w:val="20"/>
          <w:szCs w:val="20"/>
          <w:highlight w:val="white"/>
        </w:rPr>
        <w:t>str.contains</w:t>
      </w:r>
      <w:proofErr w:type="spellEnd"/>
      <w:r>
        <w:rPr>
          <w:rFonts w:ascii="Courier New" w:hAnsi="Courier New" w:cs="Courier New"/>
          <w:color w:val="000000"/>
          <w:sz w:val="20"/>
          <w:szCs w:val="20"/>
          <w:highlight w:val="white"/>
        </w:rPr>
        <w:t>('bad') &gt;= 1) &amp;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 == 1 )]</w:t>
      </w:r>
    </w:p>
    <w:p w14:paraId="52F783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C78B6A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E04BD6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explore data</w:t>
      </w:r>
    </w:p>
    <w:p w14:paraId="56E3C97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BB42C3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In[7]:</w:t>
      </w:r>
    </w:p>
    <w:p w14:paraId="4A1172A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A694D5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4C7B03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descriptive </w:t>
      </w:r>
      <w:proofErr w:type="spellStart"/>
      <w:r>
        <w:rPr>
          <w:rFonts w:ascii="Courier New" w:hAnsi="Courier New" w:cs="Courier New"/>
          <w:color w:val="000000"/>
          <w:sz w:val="20"/>
          <w:szCs w:val="20"/>
          <w:highlight w:val="white"/>
        </w:rPr>
        <w:t>stattics</w:t>
      </w:r>
      <w:proofErr w:type="spellEnd"/>
    </w:p>
    <w:p w14:paraId="0BBFB94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print(type(</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w:t>
      </w:r>
    </w:p>
    <w:p w14:paraId="55345C7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['label'].info())</w:t>
      </w:r>
    </w:p>
    <w:p w14:paraId="54CD3D5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df.describe</w:t>
      </w:r>
      <w:proofErr w:type="spellEnd"/>
      <w:r>
        <w:rPr>
          <w:rFonts w:ascii="Courier New" w:hAnsi="Courier New" w:cs="Courier New"/>
          <w:color w:val="000000"/>
          <w:sz w:val="20"/>
          <w:szCs w:val="20"/>
          <w:highlight w:val="white"/>
        </w:rPr>
        <w:t>()</w:t>
      </w:r>
    </w:p>
    <w:p w14:paraId="60B71E3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C0E846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3FB847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clean data</w:t>
      </w:r>
    </w:p>
    <w:p w14:paraId="6315CA0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5F477F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In[8]:</w:t>
      </w:r>
    </w:p>
    <w:p w14:paraId="1EAAF72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FD8646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B90264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retype label data</w:t>
      </w:r>
    </w:p>
    <w:p w14:paraId="74190C0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FEEE55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AE05BF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In[9]:</w:t>
      </w:r>
    </w:p>
    <w:p w14:paraId="5C35298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E88457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CDCC8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remove punctuation</w:t>
      </w:r>
    </w:p>
    <w:p w14:paraId="4D04EF9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def </w:t>
      </w:r>
      <w:proofErr w:type="spellStart"/>
      <w:r>
        <w:rPr>
          <w:rFonts w:ascii="Courier New" w:hAnsi="Courier New" w:cs="Courier New"/>
          <w:color w:val="000000"/>
          <w:sz w:val="20"/>
          <w:szCs w:val="20"/>
          <w:highlight w:val="white"/>
        </w:rPr>
        <w:t>remove_punctuation</w:t>
      </w:r>
      <w:proofErr w:type="spellEnd"/>
      <w:r>
        <w:rPr>
          <w:rFonts w:ascii="Courier New" w:hAnsi="Courier New" w:cs="Courier New"/>
          <w:color w:val="000000"/>
          <w:sz w:val="20"/>
          <w:szCs w:val="20"/>
          <w:highlight w:val="white"/>
        </w:rPr>
        <w:t>(text: str) -&gt; str:</w:t>
      </w:r>
    </w:p>
    <w:p w14:paraId="5167DE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'''remove punctuation from text'''</w:t>
      </w:r>
    </w:p>
    <w:p w14:paraId="18C157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final = "".join(u for u in text if u not in (</w:t>
      </w:r>
    </w:p>
    <w:p w14:paraId="4C56106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 ";", ":", "!", '"', ','))</w:t>
      </w:r>
    </w:p>
    <w:p w14:paraId="1CC1522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final # updated string</w:t>
      </w:r>
    </w:p>
    <w:p w14:paraId="3F79AE9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print('before: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3A2B731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['text']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['text'].apply(</w:t>
      </w:r>
      <w:proofErr w:type="spellStart"/>
      <w:r>
        <w:rPr>
          <w:rFonts w:ascii="Courier New" w:hAnsi="Courier New" w:cs="Courier New"/>
          <w:color w:val="000000"/>
          <w:sz w:val="20"/>
          <w:szCs w:val="20"/>
          <w:highlight w:val="white"/>
        </w:rPr>
        <w:t>remove_punctuation</w:t>
      </w:r>
      <w:proofErr w:type="spellEnd"/>
      <w:r>
        <w:rPr>
          <w:rFonts w:ascii="Courier New" w:hAnsi="Courier New" w:cs="Courier New"/>
          <w:color w:val="000000"/>
          <w:sz w:val="20"/>
          <w:szCs w:val="20"/>
          <w:highlight w:val="white"/>
        </w:rPr>
        <w:t>)</w:t>
      </w:r>
    </w:p>
    <w:p w14:paraId="2FEB98A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7C4BB08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EBF38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8E3A4D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In[10]:</w:t>
      </w:r>
    </w:p>
    <w:p w14:paraId="20382C8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6109E5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696658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lower case</w:t>
      </w:r>
    </w:p>
    <w:p w14:paraId="32C1357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print('before: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392E19F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['text']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w:t>
      </w:r>
      <w:proofErr w:type="spellStart"/>
      <w:r>
        <w:rPr>
          <w:rFonts w:ascii="Courier New" w:hAnsi="Courier New" w:cs="Courier New"/>
          <w:color w:val="000000"/>
          <w:sz w:val="20"/>
          <w:szCs w:val="20"/>
          <w:highlight w:val="white"/>
        </w:rPr>
        <w:t>astype</w:t>
      </w:r>
      <w:proofErr w:type="spellEnd"/>
      <w:r>
        <w:rPr>
          <w:rFonts w:ascii="Courier New" w:hAnsi="Courier New" w:cs="Courier New"/>
          <w:color w:val="000000"/>
          <w:sz w:val="20"/>
          <w:szCs w:val="20"/>
          <w:highlight w:val="white"/>
        </w:rPr>
        <w:t>(str).</w:t>
      </w:r>
      <w:proofErr w:type="spellStart"/>
      <w:r>
        <w:rPr>
          <w:rFonts w:ascii="Courier New" w:hAnsi="Courier New" w:cs="Courier New"/>
          <w:color w:val="000000"/>
          <w:sz w:val="20"/>
          <w:szCs w:val="20"/>
          <w:highlight w:val="white"/>
        </w:rPr>
        <w:t>str.lower</w:t>
      </w:r>
      <w:proofErr w:type="spellEnd"/>
      <w:r>
        <w:rPr>
          <w:rFonts w:ascii="Courier New" w:hAnsi="Courier New" w:cs="Courier New"/>
          <w:color w:val="000000"/>
          <w:sz w:val="20"/>
          <w:szCs w:val="20"/>
          <w:highlight w:val="white"/>
        </w:rPr>
        <w:t>()</w:t>
      </w:r>
    </w:p>
    <w:p w14:paraId="38A7B20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1464F2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FAFA22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FEC7E8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In[11]:</w:t>
      </w:r>
    </w:p>
    <w:p w14:paraId="7EBE91C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FEA5FF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D718D2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first tokenization</w:t>
      </w:r>
    </w:p>
    <w:p w14:paraId="58420BE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w:t>
      </w:r>
      <w:proofErr w:type="spellStart"/>
      <w:r>
        <w:rPr>
          <w:rFonts w:ascii="Courier New" w:hAnsi="Courier New" w:cs="Courier New"/>
          <w:color w:val="000000"/>
          <w:sz w:val="20"/>
          <w:szCs w:val="20"/>
          <w:highlight w:val="white"/>
        </w:rPr>
        <w:t>nltk.tokenize</w:t>
      </w:r>
      <w:proofErr w:type="spellEnd"/>
      <w:r>
        <w:rPr>
          <w:rFonts w:ascii="Courier New" w:hAnsi="Courier New" w:cs="Courier New"/>
          <w:color w:val="000000"/>
          <w:sz w:val="20"/>
          <w:szCs w:val="20"/>
          <w:highlight w:val="white"/>
        </w:rPr>
        <w:t xml:space="preserve"> import </w:t>
      </w:r>
      <w:proofErr w:type="spellStart"/>
      <w:r>
        <w:rPr>
          <w:rFonts w:ascii="Courier New" w:hAnsi="Courier New" w:cs="Courier New"/>
          <w:color w:val="000000"/>
          <w:sz w:val="20"/>
          <w:szCs w:val="20"/>
          <w:highlight w:val="white"/>
        </w:rPr>
        <w:t>RegexpTokenizer</w:t>
      </w:r>
      <w:proofErr w:type="spellEnd"/>
    </w:p>
    <w:p w14:paraId="78D08AB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regexp</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RegexpTokenizer</w:t>
      </w:r>
      <w:proofErr w:type="spellEnd"/>
      <w:r>
        <w:rPr>
          <w:rFonts w:ascii="Courier New" w:hAnsi="Courier New" w:cs="Courier New"/>
          <w:color w:val="000000"/>
          <w:sz w:val="20"/>
          <w:szCs w:val="20"/>
          <w:highlight w:val="white"/>
        </w:rPr>
        <w:t>('\w+')</w:t>
      </w:r>
    </w:p>
    <w:p w14:paraId="736685D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print('before: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3F29709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['text'].apply(</w:t>
      </w:r>
      <w:proofErr w:type="spellStart"/>
      <w:r>
        <w:rPr>
          <w:rFonts w:ascii="Courier New" w:hAnsi="Courier New" w:cs="Courier New"/>
          <w:color w:val="000000"/>
          <w:sz w:val="20"/>
          <w:szCs w:val="20"/>
          <w:highlight w:val="white"/>
        </w:rPr>
        <w:t>regexp.tokenize</w:t>
      </w:r>
      <w:proofErr w:type="spellEnd"/>
      <w:r>
        <w:rPr>
          <w:rFonts w:ascii="Courier New" w:hAnsi="Courier New" w:cs="Courier New"/>
          <w:color w:val="000000"/>
          <w:sz w:val="20"/>
          <w:szCs w:val="20"/>
          <w:highlight w:val="white"/>
        </w:rPr>
        <w:t>)</w:t>
      </w:r>
    </w:p>
    <w:p w14:paraId="33D0D8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'].loc[0]))</w:t>
      </w:r>
    </w:p>
    <w:p w14:paraId="6E000ED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346A9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what is type of the new field</w:t>
      </w:r>
    </w:p>
    <w:p w14:paraId="18D2E1B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ntext_token</w:t>
      </w:r>
      <w:proofErr w:type="spellEnd"/>
      <w:r>
        <w:rPr>
          <w:rFonts w:ascii="Courier New" w:hAnsi="Courier New" w:cs="Courier New"/>
          <w:color w:val="000000"/>
          <w:sz w:val="20"/>
          <w:szCs w:val="20"/>
          <w:highlight w:val="white"/>
        </w:rPr>
        <w:t xml:space="preserve"> type: {}'.format(type(</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w:t>
      </w:r>
    </w:p>
    <w:p w14:paraId="6D298F4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E699AC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463F9B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In[12]:</w:t>
      </w:r>
    </w:p>
    <w:p w14:paraId="6A6EF20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D4925D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3D23F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remove </w:t>
      </w:r>
      <w:proofErr w:type="spellStart"/>
      <w:r>
        <w:rPr>
          <w:rFonts w:ascii="Courier New" w:hAnsi="Courier New" w:cs="Courier New"/>
          <w:color w:val="000000"/>
          <w:sz w:val="20"/>
          <w:szCs w:val="20"/>
          <w:highlight w:val="white"/>
        </w:rPr>
        <w:t>stopwords</w:t>
      </w:r>
      <w:proofErr w:type="spellEnd"/>
    </w:p>
    <w:p w14:paraId="5698739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stopwords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nltk.corpus.stopwords.words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english</w:t>
      </w:r>
      <w:proofErr w:type="spellEnd"/>
      <w:r>
        <w:rPr>
          <w:rFonts w:ascii="Courier New" w:hAnsi="Courier New" w:cs="Courier New"/>
          <w:color w:val="000000"/>
          <w:sz w:val="20"/>
          <w:szCs w:val="20"/>
          <w:highlight w:val="white"/>
        </w:rPr>
        <w:t>")</w:t>
      </w:r>
    </w:p>
    <w:p w14:paraId="3196898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stopwords</w:t>
      </w:r>
      <w:proofErr w:type="spellEnd"/>
      <w:r>
        <w:rPr>
          <w:rFonts w:ascii="Courier New" w:hAnsi="Courier New" w:cs="Courier New"/>
          <w:color w:val="000000"/>
          <w:sz w:val="20"/>
          <w:szCs w:val="20"/>
          <w:highlight w:val="white"/>
        </w:rPr>
        <w:t xml:space="preserve">[0:20]) # just first 20 </w:t>
      </w:r>
      <w:proofErr w:type="spellStart"/>
      <w:r>
        <w:rPr>
          <w:rFonts w:ascii="Courier New" w:hAnsi="Courier New" w:cs="Courier New"/>
          <w:color w:val="000000"/>
          <w:sz w:val="20"/>
          <w:szCs w:val="20"/>
          <w:highlight w:val="white"/>
        </w:rPr>
        <w:t>stopwords</w:t>
      </w:r>
      <w:proofErr w:type="spellEnd"/>
      <w:r>
        <w:rPr>
          <w:rFonts w:ascii="Courier New" w:hAnsi="Courier New" w:cs="Courier New"/>
          <w:color w:val="000000"/>
          <w:sz w:val="20"/>
          <w:szCs w:val="20"/>
          <w:highlight w:val="white"/>
        </w:rPr>
        <w:t>...</w:t>
      </w:r>
    </w:p>
    <w:p w14:paraId="7726993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#my_stopwords = ['https', 'good', 'great', 'bad']</w:t>
      </w:r>
    </w:p>
    <w:p w14:paraId="1ED0D46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my_stopwords</w:t>
      </w:r>
      <w:proofErr w:type="spellEnd"/>
      <w:r>
        <w:rPr>
          <w:rFonts w:ascii="Courier New" w:hAnsi="Courier New" w:cs="Courier New"/>
          <w:color w:val="000000"/>
          <w:sz w:val="20"/>
          <w:szCs w:val="20"/>
          <w:highlight w:val="white"/>
        </w:rPr>
        <w:t xml:space="preserve"> = ['https']</w:t>
      </w:r>
    </w:p>
    <w:p w14:paraId="4C7081C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stopwords.extend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my_stopwords</w:t>
      </w:r>
      <w:proofErr w:type="spellEnd"/>
      <w:r>
        <w:rPr>
          <w:rFonts w:ascii="Courier New" w:hAnsi="Courier New" w:cs="Courier New"/>
          <w:color w:val="000000"/>
          <w:sz w:val="20"/>
          <w:szCs w:val="20"/>
          <w:highlight w:val="white"/>
        </w:rPr>
        <w:t>)</w:t>
      </w:r>
    </w:p>
    <w:p w14:paraId="132E8DE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nbefore</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7C0680A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'].apply(</w:t>
      </w:r>
    </w:p>
    <w:p w14:paraId="2082672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lambda x: [item for item in x if item not in </w:t>
      </w:r>
      <w:proofErr w:type="spellStart"/>
      <w:r>
        <w:rPr>
          <w:rFonts w:ascii="Courier New" w:hAnsi="Courier New" w:cs="Courier New"/>
          <w:color w:val="000000"/>
          <w:sz w:val="20"/>
          <w:szCs w:val="20"/>
          <w:highlight w:val="white"/>
        </w:rPr>
        <w:t>stopwords</w:t>
      </w:r>
      <w:proofErr w:type="spellEnd"/>
      <w:r>
        <w:rPr>
          <w:rFonts w:ascii="Courier New" w:hAnsi="Courier New" w:cs="Courier New"/>
          <w:color w:val="000000"/>
          <w:sz w:val="20"/>
          <w:szCs w:val="20"/>
          <w:highlight w:val="white"/>
        </w:rPr>
        <w:t>])</w:t>
      </w:r>
    </w:p>
    <w:p w14:paraId="45BD016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'].loc[0]))</w:t>
      </w:r>
    </w:p>
    <w:p w14:paraId="7EEB1D3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CCC903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EC446B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In[13]:</w:t>
      </w:r>
    </w:p>
    <w:p w14:paraId="7ADAE7E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FF4C9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F29A48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remove infrequent words</w:t>
      </w:r>
    </w:p>
    <w:p w14:paraId="2B98C16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'].apply(</w:t>
      </w:r>
    </w:p>
    <w:p w14:paraId="1E41676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lambda x: ' '.join([item for item in x if </w:t>
      </w: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(item)&gt;2]))</w:t>
      </w:r>
    </w:p>
    <w:p w14:paraId="4E2907C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all_words</w:t>
      </w:r>
      <w:proofErr w:type="spellEnd"/>
      <w:r>
        <w:rPr>
          <w:rFonts w:ascii="Courier New" w:hAnsi="Courier New" w:cs="Courier New"/>
          <w:color w:val="000000"/>
          <w:sz w:val="20"/>
          <w:szCs w:val="20"/>
          <w:highlight w:val="white"/>
        </w:rPr>
        <w:t xml:space="preserve"> = ' '.join([word for word in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w:t>
      </w:r>
      <w:proofErr w:type="spellEnd"/>
      <w:r>
        <w:rPr>
          <w:rFonts w:ascii="Courier New" w:hAnsi="Courier New" w:cs="Courier New"/>
          <w:color w:val="000000"/>
          <w:sz w:val="20"/>
          <w:szCs w:val="20"/>
          <w:highlight w:val="white"/>
        </w:rPr>
        <w:t>']])</w:t>
      </w:r>
    </w:p>
    <w:p w14:paraId="171D297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tokenized_words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nltk.tokenize.word_tokenize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all_words</w:t>
      </w:r>
      <w:proofErr w:type="spellEnd"/>
      <w:r>
        <w:rPr>
          <w:rFonts w:ascii="Courier New" w:hAnsi="Courier New" w:cs="Courier New"/>
          <w:color w:val="000000"/>
          <w:sz w:val="20"/>
          <w:szCs w:val="20"/>
          <w:highlight w:val="white"/>
        </w:rPr>
        <w:t>)</w:t>
      </w:r>
    </w:p>
    <w:p w14:paraId="54CC02C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w:t>
      </w:r>
      <w:proofErr w:type="spellStart"/>
      <w:r>
        <w:rPr>
          <w:rFonts w:ascii="Courier New" w:hAnsi="Courier New" w:cs="Courier New"/>
          <w:color w:val="000000"/>
          <w:sz w:val="20"/>
          <w:szCs w:val="20"/>
          <w:highlight w:val="white"/>
        </w:rPr>
        <w:t>nltk.probability</w:t>
      </w:r>
      <w:proofErr w:type="spellEnd"/>
      <w:r>
        <w:rPr>
          <w:rFonts w:ascii="Courier New" w:hAnsi="Courier New" w:cs="Courier New"/>
          <w:color w:val="000000"/>
          <w:sz w:val="20"/>
          <w:szCs w:val="20"/>
          <w:highlight w:val="white"/>
        </w:rPr>
        <w:t xml:space="preserve"> import </w:t>
      </w:r>
      <w:proofErr w:type="spellStart"/>
      <w:r>
        <w:rPr>
          <w:rFonts w:ascii="Courier New" w:hAnsi="Courier New" w:cs="Courier New"/>
          <w:color w:val="000000"/>
          <w:sz w:val="20"/>
          <w:szCs w:val="20"/>
          <w:highlight w:val="white"/>
        </w:rPr>
        <w:t>FreqDist</w:t>
      </w:r>
      <w:proofErr w:type="spellEnd"/>
    </w:p>
    <w:p w14:paraId="3193A2F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fdist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FreqDist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tokenized_words</w:t>
      </w:r>
      <w:proofErr w:type="spellEnd"/>
      <w:r>
        <w:rPr>
          <w:rFonts w:ascii="Courier New" w:hAnsi="Courier New" w:cs="Courier New"/>
          <w:color w:val="000000"/>
          <w:sz w:val="20"/>
          <w:szCs w:val="20"/>
          <w:highlight w:val="white"/>
        </w:rPr>
        <w:t>)</w:t>
      </w:r>
    </w:p>
    <w:p w14:paraId="07E00F0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fdist</w:t>
      </w:r>
      <w:proofErr w:type="spellEnd"/>
      <w:r>
        <w:rPr>
          <w:rFonts w:ascii="Courier New" w:hAnsi="Courier New" w:cs="Courier New"/>
          <w:color w:val="000000"/>
          <w:sz w:val="20"/>
          <w:szCs w:val="20"/>
          <w:highlight w:val="white"/>
        </w:rPr>
        <w:t>)</w:t>
      </w:r>
    </w:p>
    <w:p w14:paraId="39ACB6C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cutoff = 1 # drop words occurring less than certain amount</w:t>
      </w:r>
    </w:p>
    <w:p w14:paraId="31ED2EE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nbefore</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732D7E1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text_string_fdist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text_token</w:t>
      </w:r>
      <w:proofErr w:type="spellEnd"/>
      <w:r>
        <w:rPr>
          <w:rFonts w:ascii="Courier New" w:hAnsi="Courier New" w:cs="Courier New"/>
          <w:color w:val="000000"/>
          <w:sz w:val="20"/>
          <w:szCs w:val="20"/>
          <w:highlight w:val="white"/>
        </w:rPr>
        <w:t>'].apply(</w:t>
      </w:r>
    </w:p>
    <w:p w14:paraId="334AB28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lambda x: ' '.join([item for item in x if </w:t>
      </w:r>
      <w:proofErr w:type="spellStart"/>
      <w:r>
        <w:rPr>
          <w:rFonts w:ascii="Courier New" w:hAnsi="Courier New" w:cs="Courier New"/>
          <w:color w:val="000000"/>
          <w:sz w:val="20"/>
          <w:szCs w:val="20"/>
          <w:highlight w:val="white"/>
        </w:rPr>
        <w:t>fdist</w:t>
      </w:r>
      <w:proofErr w:type="spellEnd"/>
      <w:r>
        <w:rPr>
          <w:rFonts w:ascii="Courier New" w:hAnsi="Courier New" w:cs="Courier New"/>
          <w:color w:val="000000"/>
          <w:sz w:val="20"/>
          <w:szCs w:val="20"/>
          <w:highlight w:val="white"/>
        </w:rPr>
        <w:t>[item] &gt;= cutoff ]))</w:t>
      </w:r>
    </w:p>
    <w:p w14:paraId="53AF1F2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text_string</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w:t>
      </w:r>
      <w:proofErr w:type="spellEnd"/>
      <w:r>
        <w:rPr>
          <w:rFonts w:ascii="Courier New" w:hAnsi="Courier New" w:cs="Courier New"/>
          <w:color w:val="000000"/>
          <w:sz w:val="20"/>
          <w:szCs w:val="20"/>
          <w:highlight w:val="white"/>
        </w:rPr>
        <w:t>'].loc[0]))</w:t>
      </w:r>
    </w:p>
    <w:p w14:paraId="004A498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text_string_fdist</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text_string_fdist</w:t>
      </w:r>
      <w:proofErr w:type="spellEnd"/>
      <w:r>
        <w:rPr>
          <w:rFonts w:ascii="Courier New" w:hAnsi="Courier New" w:cs="Courier New"/>
          <w:color w:val="000000"/>
          <w:sz w:val="20"/>
          <w:szCs w:val="20"/>
          <w:highlight w:val="white"/>
        </w:rPr>
        <w:t>'].loc[0]))</w:t>
      </w:r>
    </w:p>
    <w:p w14:paraId="3CF2676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7695B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25A82E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In[14]:</w:t>
      </w:r>
    </w:p>
    <w:p w14:paraId="155C56D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27D6E2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0F85A8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lemmatize </w:t>
      </w:r>
    </w:p>
    <w:p w14:paraId="02B7123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wordnet_lem</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WordNetLemmatizer</w:t>
      </w:r>
      <w:proofErr w:type="spellEnd"/>
      <w:r>
        <w:rPr>
          <w:rFonts w:ascii="Courier New" w:hAnsi="Courier New" w:cs="Courier New"/>
          <w:color w:val="000000"/>
          <w:sz w:val="20"/>
          <w:szCs w:val="20"/>
          <w:highlight w:val="white"/>
        </w:rPr>
        <w:t>()</w:t>
      </w:r>
    </w:p>
    <w:p w14:paraId="4442A1F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nbefore</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['text'].loc[0]))</w:t>
      </w:r>
    </w:p>
    <w:p w14:paraId="4B4C86B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text_string_fdist</w:t>
      </w:r>
      <w:proofErr w:type="spellEnd"/>
      <w:r>
        <w:rPr>
          <w:rFonts w:ascii="Courier New" w:hAnsi="Courier New" w:cs="Courier New"/>
          <w:color w:val="000000"/>
          <w:sz w:val="20"/>
          <w:szCs w:val="20"/>
          <w:highlight w:val="white"/>
        </w:rPr>
        <w:t>'].apply(</w:t>
      </w:r>
      <w:proofErr w:type="spellStart"/>
      <w:r>
        <w:rPr>
          <w:rFonts w:ascii="Courier New" w:hAnsi="Courier New" w:cs="Courier New"/>
          <w:color w:val="000000"/>
          <w:sz w:val="20"/>
          <w:szCs w:val="20"/>
          <w:highlight w:val="white"/>
        </w:rPr>
        <w:t>wordnet_lem.lemmatize</w:t>
      </w:r>
      <w:proofErr w:type="spellEnd"/>
      <w:r>
        <w:rPr>
          <w:rFonts w:ascii="Courier New" w:hAnsi="Courier New" w:cs="Courier New"/>
          <w:color w:val="000000"/>
          <w:sz w:val="20"/>
          <w:szCs w:val="20"/>
          <w:highlight w:val="white"/>
        </w:rPr>
        <w:t>)</w:t>
      </w:r>
    </w:p>
    <w:p w14:paraId="51D88F8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'].loc[0]))</w:t>
      </w:r>
    </w:p>
    <w:p w14:paraId="7C078D6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8C8945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1EEB07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In[15]:</w:t>
      </w:r>
    </w:p>
    <w:p w14:paraId="4CF53C5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718D7C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F19F48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Defining our word cloud drawing function</w:t>
      </w:r>
    </w:p>
    <w:p w14:paraId="71C6008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adapted from </w:t>
      </w:r>
      <w:proofErr w:type="spellStart"/>
      <w:r>
        <w:rPr>
          <w:rFonts w:ascii="Courier New" w:hAnsi="Courier New" w:cs="Courier New"/>
          <w:color w:val="000000"/>
          <w:sz w:val="20"/>
          <w:szCs w:val="20"/>
          <w:highlight w:val="white"/>
        </w:rPr>
        <w:t>Assaker</w:t>
      </w:r>
      <w:proofErr w:type="spellEnd"/>
      <w:r>
        <w:rPr>
          <w:rFonts w:ascii="Courier New" w:hAnsi="Courier New" w:cs="Courier New"/>
          <w:color w:val="000000"/>
          <w:sz w:val="20"/>
          <w:szCs w:val="20"/>
          <w:highlight w:val="white"/>
        </w:rPr>
        <w:t xml:space="preserve"> (2022)</w:t>
      </w:r>
    </w:p>
    <w:p w14:paraId="541045E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https://github.com/JosephAssaker/Twitter-Sentiment-Analysis-Classical-Approach-VS-Deep-Learning/blob/master/Twitter%20Sentiment%20Analysis%20-%20Classical%20Approach%20VS%20Deep%20Learning.ipynb</w:t>
      </w:r>
    </w:p>
    <w:p w14:paraId="0F57057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def </w:t>
      </w:r>
      <w:proofErr w:type="spellStart"/>
      <w:r>
        <w:rPr>
          <w:rFonts w:ascii="Courier New" w:hAnsi="Courier New" w:cs="Courier New"/>
          <w:color w:val="000000"/>
          <w:sz w:val="20"/>
          <w:szCs w:val="20"/>
          <w:highlight w:val="white"/>
        </w:rPr>
        <w:t>plot_wordcloud</w:t>
      </w:r>
      <w:proofErr w:type="spellEnd"/>
      <w:r>
        <w:rPr>
          <w:rFonts w:ascii="Courier New" w:hAnsi="Courier New" w:cs="Courier New"/>
          <w:color w:val="000000"/>
          <w:sz w:val="20"/>
          <w:szCs w:val="20"/>
          <w:highlight w:val="white"/>
        </w:rPr>
        <w:t>(title: str, data, color = 'black'):</w:t>
      </w:r>
    </w:p>
    <w:p w14:paraId="187874F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print(title) # output to notebook</w:t>
      </w:r>
    </w:p>
    <w:p w14:paraId="602B714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stopwords</w:t>
      </w:r>
      <w:proofErr w:type="spellEnd"/>
      <w:r>
        <w:rPr>
          <w:rFonts w:ascii="Courier New" w:hAnsi="Courier New" w:cs="Courier New"/>
          <w:color w:val="000000"/>
          <w:sz w:val="20"/>
          <w:szCs w:val="20"/>
          <w:highlight w:val="white"/>
        </w:rPr>
        <w:t xml:space="preserve"> = STOPWORDS,</w:t>
      </w:r>
    </w:p>
    <w:p w14:paraId="7DA4C8C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background_color</w:t>
      </w:r>
      <w:proofErr w:type="spellEnd"/>
      <w:r>
        <w:rPr>
          <w:rFonts w:ascii="Courier New" w:hAnsi="Courier New" w:cs="Courier New"/>
          <w:color w:val="000000"/>
          <w:sz w:val="20"/>
          <w:szCs w:val="20"/>
          <w:highlight w:val="white"/>
        </w:rPr>
        <w:t xml:space="preserve"> = color,</w:t>
      </w:r>
    </w:p>
    <w:p w14:paraId="35B7E91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width = 2500,</w:t>
      </w:r>
    </w:p>
    <w:p w14:paraId="6B75ECF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height = 2000</w:t>
      </w:r>
    </w:p>
    <w:p w14:paraId="2611E41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).generate(' '.join(data))</w:t>
      </w:r>
    </w:p>
    <w:p w14:paraId="1767AD6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plt.figure</w:t>
      </w:r>
      <w:proofErr w:type="spellEnd"/>
      <w:r>
        <w:rPr>
          <w:rFonts w:ascii="Courier New" w:hAnsi="Courier New" w:cs="Courier New"/>
          <w:color w:val="000000"/>
          <w:sz w:val="20"/>
          <w:szCs w:val="20"/>
          <w:highlight w:val="white"/>
        </w:rPr>
        <w:t xml:space="preserve">(1,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 xml:space="preserve"> = (13, 13))</w:t>
      </w:r>
    </w:p>
    <w:p w14:paraId="7F7435F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plt.imshow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w:t>
      </w:r>
    </w:p>
    <w:p w14:paraId="28470DA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plt.axis</w:t>
      </w:r>
      <w:proofErr w:type="spellEnd"/>
      <w:r>
        <w:rPr>
          <w:rFonts w:ascii="Courier New" w:hAnsi="Courier New" w:cs="Courier New"/>
          <w:color w:val="000000"/>
          <w:sz w:val="20"/>
          <w:szCs w:val="20"/>
          <w:highlight w:val="white"/>
        </w:rPr>
        <w:t>('off')</w:t>
      </w:r>
    </w:p>
    <w:p w14:paraId="48E2F60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plt.show</w:t>
      </w:r>
      <w:proofErr w:type="spellEnd"/>
      <w:r>
        <w:rPr>
          <w:rFonts w:ascii="Courier New" w:hAnsi="Courier New" w:cs="Courier New"/>
          <w:color w:val="000000"/>
          <w:sz w:val="20"/>
          <w:szCs w:val="20"/>
          <w:highlight w:val="white"/>
        </w:rPr>
        <w:t>() # create output plot</w:t>
      </w:r>
    </w:p>
    <w:p w14:paraId="4604BC1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EB080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43F30B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In[16]:</w:t>
      </w:r>
    </w:p>
    <w:p w14:paraId="573C40A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D8A448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C72D4E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finding most common words</w:t>
      </w:r>
    </w:p>
    <w:p w14:paraId="5C5EFCD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n_common</w:t>
      </w:r>
      <w:proofErr w:type="spellEnd"/>
      <w:r>
        <w:rPr>
          <w:rFonts w:ascii="Courier New" w:hAnsi="Courier New" w:cs="Courier New"/>
          <w:color w:val="000000"/>
          <w:sz w:val="20"/>
          <w:szCs w:val="20"/>
          <w:highlight w:val="white"/>
        </w:rPr>
        <w:t xml:space="preserve"> = 20</w:t>
      </w:r>
    </w:p>
    <w:p w14:paraId="4317547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all_words_lem</w:t>
      </w:r>
      <w:proofErr w:type="spellEnd"/>
      <w:r>
        <w:rPr>
          <w:rFonts w:ascii="Courier New" w:hAnsi="Courier New" w:cs="Courier New"/>
          <w:color w:val="000000"/>
          <w:sz w:val="20"/>
          <w:szCs w:val="20"/>
          <w:highlight w:val="white"/>
        </w:rPr>
        <w:t xml:space="preserve"> = ' '.join([word for word in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w:t>
      </w:r>
    </w:p>
    <w:p w14:paraId="7110638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words = </w:t>
      </w:r>
      <w:proofErr w:type="spellStart"/>
      <w:r>
        <w:rPr>
          <w:rFonts w:ascii="Courier New" w:hAnsi="Courier New" w:cs="Courier New"/>
          <w:color w:val="000000"/>
          <w:sz w:val="20"/>
          <w:szCs w:val="20"/>
          <w:highlight w:val="white"/>
        </w:rPr>
        <w:t>nltk.word_tokenize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all_words_lem</w:t>
      </w:r>
      <w:proofErr w:type="spellEnd"/>
      <w:r>
        <w:rPr>
          <w:rFonts w:ascii="Courier New" w:hAnsi="Courier New" w:cs="Courier New"/>
          <w:color w:val="000000"/>
          <w:sz w:val="20"/>
          <w:szCs w:val="20"/>
          <w:highlight w:val="white"/>
        </w:rPr>
        <w:t>)</w:t>
      </w:r>
    </w:p>
    <w:p w14:paraId="1CC7D78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fd</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FreqDist</w:t>
      </w:r>
      <w:proofErr w:type="spellEnd"/>
      <w:r>
        <w:rPr>
          <w:rFonts w:ascii="Courier New" w:hAnsi="Courier New" w:cs="Courier New"/>
          <w:color w:val="000000"/>
          <w:sz w:val="20"/>
          <w:szCs w:val="20"/>
          <w:highlight w:val="white"/>
        </w:rPr>
        <w:t>(words)</w:t>
      </w:r>
    </w:p>
    <w:p w14:paraId="39A48F5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top_x_words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fd.most_common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n_common</w:t>
      </w:r>
      <w:proofErr w:type="spellEnd"/>
      <w:r>
        <w:rPr>
          <w:rFonts w:ascii="Courier New" w:hAnsi="Courier New" w:cs="Courier New"/>
          <w:color w:val="000000"/>
          <w:sz w:val="20"/>
          <w:szCs w:val="20"/>
          <w:highlight w:val="white"/>
        </w:rPr>
        <w:t>)</w:t>
      </w:r>
    </w:p>
    <w:p w14:paraId="791BDE0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fdist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pd.Series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dict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top_x_words</w:t>
      </w:r>
      <w:proofErr w:type="spellEnd"/>
      <w:r>
        <w:rPr>
          <w:rFonts w:ascii="Courier New" w:hAnsi="Courier New" w:cs="Courier New"/>
          <w:color w:val="000000"/>
          <w:sz w:val="20"/>
          <w:szCs w:val="20"/>
          <w:highlight w:val="white"/>
        </w:rPr>
        <w:t>)) # data converted to series</w:t>
      </w:r>
    </w:p>
    <w:p w14:paraId="3D20F8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import seaborn as </w:t>
      </w:r>
      <w:proofErr w:type="spellStart"/>
      <w:r>
        <w:rPr>
          <w:rFonts w:ascii="Courier New" w:hAnsi="Courier New" w:cs="Courier New"/>
          <w:color w:val="000000"/>
          <w:sz w:val="20"/>
          <w:szCs w:val="20"/>
          <w:highlight w:val="white"/>
        </w:rPr>
        <w:t>sns</w:t>
      </w:r>
      <w:proofErr w:type="spellEnd"/>
    </w:p>
    <w:p w14:paraId="34D7DD6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sns.set_theme</w:t>
      </w:r>
      <w:proofErr w:type="spellEnd"/>
      <w:r>
        <w:rPr>
          <w:rFonts w:ascii="Courier New" w:hAnsi="Courier New" w:cs="Courier New"/>
          <w:color w:val="000000"/>
          <w:sz w:val="20"/>
          <w:szCs w:val="20"/>
          <w:highlight w:val="white"/>
        </w:rPr>
        <w:t>(style="ticks")</w:t>
      </w:r>
    </w:p>
    <w:p w14:paraId="5856002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sns.barplot</w:t>
      </w:r>
      <w:proofErr w:type="spellEnd"/>
      <w:r>
        <w:rPr>
          <w:rFonts w:ascii="Courier New" w:hAnsi="Courier New" w:cs="Courier New"/>
          <w:color w:val="000000"/>
          <w:sz w:val="20"/>
          <w:szCs w:val="20"/>
          <w:highlight w:val="white"/>
        </w:rPr>
        <w:t>(y=</w:t>
      </w:r>
      <w:proofErr w:type="spellStart"/>
      <w:r>
        <w:rPr>
          <w:rFonts w:ascii="Courier New" w:hAnsi="Courier New" w:cs="Courier New"/>
          <w:color w:val="000000"/>
          <w:sz w:val="20"/>
          <w:szCs w:val="20"/>
          <w:highlight w:val="white"/>
        </w:rPr>
        <w:t>fdist.index</w:t>
      </w:r>
      <w:proofErr w:type="spellEnd"/>
      <w:r>
        <w:rPr>
          <w:rFonts w:ascii="Courier New" w:hAnsi="Courier New" w:cs="Courier New"/>
          <w:color w:val="000000"/>
          <w:sz w:val="20"/>
          <w:szCs w:val="20"/>
          <w:highlight w:val="white"/>
        </w:rPr>
        <w:t>, x=</w:t>
      </w:r>
      <w:proofErr w:type="spellStart"/>
      <w:r>
        <w:rPr>
          <w:rFonts w:ascii="Courier New" w:hAnsi="Courier New" w:cs="Courier New"/>
          <w:color w:val="000000"/>
          <w:sz w:val="20"/>
          <w:szCs w:val="20"/>
          <w:highlight w:val="white"/>
        </w:rPr>
        <w:t>fdist.values</w:t>
      </w:r>
      <w:proofErr w:type="spellEnd"/>
      <w:r>
        <w:rPr>
          <w:rFonts w:ascii="Courier New" w:hAnsi="Courier New" w:cs="Courier New"/>
          <w:color w:val="000000"/>
          <w:sz w:val="20"/>
          <w:szCs w:val="20"/>
          <w:highlight w:val="white"/>
        </w:rPr>
        <w:t>, color='blue');</w:t>
      </w:r>
    </w:p>
    <w:p w14:paraId="7651A1E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fd.most_common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n_common</w:t>
      </w:r>
      <w:proofErr w:type="spellEnd"/>
      <w:r>
        <w:rPr>
          <w:rFonts w:ascii="Courier New" w:hAnsi="Courier New" w:cs="Courier New"/>
          <w:color w:val="000000"/>
          <w:sz w:val="20"/>
          <w:szCs w:val="20"/>
          <w:highlight w:val="white"/>
        </w:rPr>
        <w:t>))</w:t>
      </w:r>
    </w:p>
    <w:p w14:paraId="34BDEA4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4D2405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0FB6EE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https://www.kirenz.com/post/2021-12-11-text-mining-and-sentiment-analysis-with-nltk-and-pandas-in-python/text-mining-and-sentiment-analysis-with-nltk-and-pandas-in-python/</w:t>
      </w:r>
    </w:p>
    <w:p w14:paraId="08DA3C0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73CD3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In[17]:</w:t>
      </w:r>
    </w:p>
    <w:p w14:paraId="33784CC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926E9C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4E25B1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wordcloud</w:t>
      </w:r>
      <w:proofErr w:type="spellEnd"/>
    </w:p>
    <w:p w14:paraId="0ACC7FB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xml:space="preserve">(width=600, </w:t>
      </w:r>
    </w:p>
    <w:p w14:paraId="624CF9A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height=400, </w:t>
      </w:r>
    </w:p>
    <w:p w14:paraId="3E11876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color w:val="000000"/>
          <w:sz w:val="20"/>
          <w:szCs w:val="20"/>
          <w:highlight w:val="white"/>
        </w:rPr>
        <w:t xml:space="preserve">=2, </w:t>
      </w:r>
    </w:p>
    <w:p w14:paraId="418371A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max_font_size</w:t>
      </w:r>
      <w:proofErr w:type="spellEnd"/>
      <w:r>
        <w:rPr>
          <w:rFonts w:ascii="Courier New" w:hAnsi="Courier New" w:cs="Courier New"/>
          <w:color w:val="000000"/>
          <w:sz w:val="20"/>
          <w:szCs w:val="20"/>
          <w:highlight w:val="white"/>
        </w:rPr>
        <w:t>=100).generate(</w:t>
      </w:r>
      <w:proofErr w:type="spellStart"/>
      <w:r>
        <w:rPr>
          <w:rFonts w:ascii="Courier New" w:hAnsi="Courier New" w:cs="Courier New"/>
          <w:color w:val="000000"/>
          <w:sz w:val="20"/>
          <w:szCs w:val="20"/>
          <w:highlight w:val="white"/>
        </w:rPr>
        <w:t>all_words_lem</w:t>
      </w:r>
      <w:proofErr w:type="spellEnd"/>
      <w:r>
        <w:rPr>
          <w:rFonts w:ascii="Courier New" w:hAnsi="Courier New" w:cs="Courier New"/>
          <w:color w:val="000000"/>
          <w:sz w:val="20"/>
          <w:szCs w:val="20"/>
          <w:highlight w:val="white"/>
        </w:rPr>
        <w:t>)</w:t>
      </w:r>
    </w:p>
    <w:p w14:paraId="6AACC0B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plt.figure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=(10, 7))</w:t>
      </w:r>
    </w:p>
    <w:p w14:paraId="006A995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plt.imshow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wordcloud</w:t>
      </w:r>
      <w:proofErr w:type="spellEnd"/>
      <w:r>
        <w:rPr>
          <w:rFonts w:ascii="Courier New" w:hAnsi="Courier New" w:cs="Courier New"/>
          <w:color w:val="000000"/>
          <w:sz w:val="20"/>
          <w:szCs w:val="20"/>
          <w:highlight w:val="white"/>
        </w:rPr>
        <w:t>, interpolation='bilinear')</w:t>
      </w:r>
    </w:p>
    <w:p w14:paraId="14890BB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plt.axis</w:t>
      </w:r>
      <w:proofErr w:type="spellEnd"/>
      <w:r>
        <w:rPr>
          <w:rFonts w:ascii="Courier New" w:hAnsi="Courier New" w:cs="Courier New"/>
          <w:color w:val="000000"/>
          <w:sz w:val="20"/>
          <w:szCs w:val="20"/>
          <w:highlight w:val="white"/>
        </w:rPr>
        <w:t>('off');</w:t>
      </w:r>
    </w:p>
    <w:p w14:paraId="68939AB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1A4248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11A4BB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export clean data</w:t>
      </w:r>
    </w:p>
    <w:p w14:paraId="38D7DBA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C11E2F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In[18]:</w:t>
      </w:r>
    </w:p>
    <w:p w14:paraId="653D826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3C0DE1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9142F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review what the data looks like after cleaning</w:t>
      </w:r>
    </w:p>
    <w:p w14:paraId="367EA92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print('{}\n{}'.format(df.info(), </w:t>
      </w:r>
      <w:proofErr w:type="spellStart"/>
      <w:r>
        <w:rPr>
          <w:rFonts w:ascii="Courier New" w:hAnsi="Courier New" w:cs="Courier New"/>
          <w:color w:val="000000"/>
          <w:sz w:val="20"/>
          <w:szCs w:val="20"/>
          <w:highlight w:val="white"/>
        </w:rPr>
        <w:t>df.shape</w:t>
      </w:r>
      <w:proofErr w:type="spellEnd"/>
      <w:r>
        <w:rPr>
          <w:rFonts w:ascii="Courier New" w:hAnsi="Courier New" w:cs="Courier New"/>
          <w:color w:val="000000"/>
          <w:sz w:val="20"/>
          <w:szCs w:val="20"/>
          <w:highlight w:val="white"/>
        </w:rPr>
        <w:t>))</w:t>
      </w:r>
    </w:p>
    <w:p w14:paraId="342D11A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df.sample</w:t>
      </w:r>
      <w:proofErr w:type="spellEnd"/>
      <w:r>
        <w:rPr>
          <w:rFonts w:ascii="Courier New" w:hAnsi="Courier New" w:cs="Courier New"/>
          <w:color w:val="000000"/>
          <w:sz w:val="20"/>
          <w:szCs w:val="20"/>
          <w:highlight w:val="white"/>
        </w:rPr>
        <w:t xml:space="preserve">(3,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color w:val="000000"/>
          <w:sz w:val="20"/>
          <w:szCs w:val="20"/>
          <w:highlight w:val="white"/>
        </w:rPr>
        <w:t>=0) # 5 random (0) rows of data</w:t>
      </w:r>
    </w:p>
    <w:p w14:paraId="400AA8C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3FAB3B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3CD34E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In[19]:</w:t>
      </w:r>
    </w:p>
    <w:p w14:paraId="2272FEB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0A1D3D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B48F5D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export clean data</w:t>
      </w:r>
    </w:p>
    <w:p w14:paraId="490CE47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 = 'tables\clean.csv'</w:t>
      </w:r>
    </w:p>
    <w:p w14:paraId="0EA4B5F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df.to_csv</w:t>
      </w:r>
      <w:proofErr w:type="spellEnd"/>
      <w:r>
        <w:rPr>
          <w:rFonts w:ascii="Courier New" w:hAnsi="Courier New" w:cs="Courier New"/>
          <w:color w:val="000000"/>
          <w:sz w:val="20"/>
          <w:szCs w:val="20"/>
          <w:highlight w:val="white"/>
        </w:rPr>
        <w:t>(f, index=True, header=True)</w:t>
      </w:r>
    </w:p>
    <w:p w14:paraId="5FE69D2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D28A14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ABF5FF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train test split</w:t>
      </w:r>
    </w:p>
    <w:p w14:paraId="6AD1F57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3C231B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https://www.kaggle.com/code/arunkumarramanan/awesome-ml-and-text-classification-movie-reviews</w:t>
      </w:r>
    </w:p>
    <w:p w14:paraId="1BFB0E5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961913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seed=</w:t>
      </w:r>
    </w:p>
    <w:p w14:paraId="7F0CEFF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E5F337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w:t>
      </w:r>
    </w:p>
    <w:p w14:paraId="154660E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801583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In[20]:</w:t>
      </w:r>
    </w:p>
    <w:p w14:paraId="76A2E47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2238DE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908E87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train test split</w:t>
      </w:r>
    </w:p>
    <w:p w14:paraId="35CABA2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X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w:t>
      </w:r>
    </w:p>
    <w:p w14:paraId="3D54485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y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['label']</w:t>
      </w:r>
    </w:p>
    <w:p w14:paraId="65688AE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seed = 42 # try different seeds</w:t>
      </w:r>
    </w:p>
    <w:p w14:paraId="76A56A1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 xml:space="preserve"> = 0.05 # 0.2 best so far</w:t>
      </w:r>
    </w:p>
    <w:p w14:paraId="42E44B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y_train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y_test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tts</w:t>
      </w:r>
      <w:proofErr w:type="spellEnd"/>
      <w:r>
        <w:rPr>
          <w:rFonts w:ascii="Courier New" w:hAnsi="Courier New" w:cs="Courier New"/>
          <w:color w:val="000000"/>
          <w:sz w:val="20"/>
          <w:szCs w:val="20"/>
          <w:highlight w:val="white"/>
        </w:rPr>
        <w:t xml:space="preserve">(X, y, </w:t>
      </w:r>
    </w:p>
    <w:p w14:paraId="4B2D6DE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test_size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random_state</w:t>
      </w:r>
      <w:proofErr w:type="spellEnd"/>
      <w:r>
        <w:rPr>
          <w:rFonts w:ascii="Courier New" w:hAnsi="Courier New" w:cs="Courier New"/>
          <w:color w:val="000000"/>
          <w:sz w:val="20"/>
          <w:szCs w:val="20"/>
          <w:highlight w:val="white"/>
        </w:rPr>
        <w:t>=seed)</w:t>
      </w:r>
    </w:p>
    <w:p w14:paraId="28DD4B2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[0:3]) # </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text_string_lem</w:t>
      </w:r>
      <w:proofErr w:type="spellEnd"/>
      <w:r>
        <w:rPr>
          <w:rFonts w:ascii="Courier New" w:hAnsi="Courier New" w:cs="Courier New"/>
          <w:color w:val="000000"/>
          <w:sz w:val="20"/>
          <w:szCs w:val="20"/>
          <w:highlight w:val="white"/>
        </w:rPr>
        <w:t>']</w:t>
      </w:r>
    </w:p>
    <w:p w14:paraId="4C99A92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shape-type: {}-{}'.format(</w:t>
      </w:r>
      <w:proofErr w:type="spellStart"/>
      <w:r>
        <w:rPr>
          <w:rFonts w:ascii="Courier New" w:hAnsi="Courier New" w:cs="Courier New"/>
          <w:color w:val="000000"/>
          <w:sz w:val="20"/>
          <w:szCs w:val="20"/>
          <w:highlight w:val="white"/>
        </w:rPr>
        <w:t>X_train.shape</w:t>
      </w:r>
      <w:proofErr w:type="spellEnd"/>
      <w:r>
        <w:rPr>
          <w:rFonts w:ascii="Courier New" w:hAnsi="Courier New" w:cs="Courier New"/>
          <w:color w:val="000000"/>
          <w:sz w:val="20"/>
          <w:szCs w:val="20"/>
          <w:highlight w:val="white"/>
        </w:rPr>
        <w:t>, type(</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
    <w:p w14:paraId="3DFC2D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shape: {}'.format(</w:t>
      </w:r>
      <w:proofErr w:type="spellStart"/>
      <w:r>
        <w:rPr>
          <w:rFonts w:ascii="Courier New" w:hAnsi="Courier New" w:cs="Courier New"/>
          <w:color w:val="000000"/>
          <w:sz w:val="20"/>
          <w:szCs w:val="20"/>
          <w:highlight w:val="white"/>
        </w:rPr>
        <w:t>X_test.shape</w:t>
      </w:r>
      <w:proofErr w:type="spellEnd"/>
      <w:r>
        <w:rPr>
          <w:rFonts w:ascii="Courier New" w:hAnsi="Courier New" w:cs="Courier New"/>
          <w:color w:val="000000"/>
          <w:sz w:val="20"/>
          <w:szCs w:val="20"/>
          <w:highlight w:val="white"/>
        </w:rPr>
        <w:t>))</w:t>
      </w:r>
    </w:p>
    <w:p w14:paraId="0E6AF8B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y_train</w:t>
      </w:r>
      <w:proofErr w:type="spellEnd"/>
      <w:r>
        <w:rPr>
          <w:rFonts w:ascii="Courier New" w:hAnsi="Courier New" w:cs="Courier New"/>
          <w:color w:val="000000"/>
          <w:sz w:val="20"/>
          <w:szCs w:val="20"/>
          <w:highlight w:val="white"/>
        </w:rPr>
        <w:t xml:space="preserve"> shape-type: {}-{}'.format(</w:t>
      </w:r>
      <w:proofErr w:type="spellStart"/>
      <w:r>
        <w:rPr>
          <w:rFonts w:ascii="Courier New" w:hAnsi="Courier New" w:cs="Courier New"/>
          <w:color w:val="000000"/>
          <w:sz w:val="20"/>
          <w:szCs w:val="20"/>
          <w:highlight w:val="white"/>
        </w:rPr>
        <w:t>y_train.shape</w:t>
      </w:r>
      <w:proofErr w:type="spellEnd"/>
      <w:r>
        <w:rPr>
          <w:rFonts w:ascii="Courier New" w:hAnsi="Courier New" w:cs="Courier New"/>
          <w:color w:val="000000"/>
          <w:sz w:val="20"/>
          <w:szCs w:val="20"/>
          <w:highlight w:val="white"/>
        </w:rPr>
        <w:t>, type(</w:t>
      </w:r>
      <w:proofErr w:type="spellStart"/>
      <w:r>
        <w:rPr>
          <w:rFonts w:ascii="Courier New" w:hAnsi="Courier New" w:cs="Courier New"/>
          <w:color w:val="000000"/>
          <w:sz w:val="20"/>
          <w:szCs w:val="20"/>
          <w:highlight w:val="white"/>
        </w:rPr>
        <w:t>y_train</w:t>
      </w:r>
      <w:proofErr w:type="spellEnd"/>
      <w:r>
        <w:rPr>
          <w:rFonts w:ascii="Courier New" w:hAnsi="Courier New" w:cs="Courier New"/>
          <w:color w:val="000000"/>
          <w:sz w:val="20"/>
          <w:szCs w:val="20"/>
          <w:highlight w:val="white"/>
        </w:rPr>
        <w:t>)))</w:t>
      </w:r>
    </w:p>
    <w:p w14:paraId="38D3930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y_test</w:t>
      </w:r>
      <w:proofErr w:type="spellEnd"/>
      <w:r>
        <w:rPr>
          <w:rFonts w:ascii="Courier New" w:hAnsi="Courier New" w:cs="Courier New"/>
          <w:color w:val="000000"/>
          <w:sz w:val="20"/>
          <w:szCs w:val="20"/>
          <w:highlight w:val="white"/>
        </w:rPr>
        <w:t xml:space="preserve"> shape: {}'.format(</w:t>
      </w:r>
      <w:proofErr w:type="spellStart"/>
      <w:r>
        <w:rPr>
          <w:rFonts w:ascii="Courier New" w:hAnsi="Courier New" w:cs="Courier New"/>
          <w:color w:val="000000"/>
          <w:sz w:val="20"/>
          <w:szCs w:val="20"/>
          <w:highlight w:val="white"/>
        </w:rPr>
        <w:t>y_test.shape</w:t>
      </w:r>
      <w:proofErr w:type="spellEnd"/>
      <w:r>
        <w:rPr>
          <w:rFonts w:ascii="Courier New" w:hAnsi="Courier New" w:cs="Courier New"/>
          <w:color w:val="000000"/>
          <w:sz w:val="20"/>
          <w:szCs w:val="20"/>
          <w:highlight w:val="white"/>
        </w:rPr>
        <w:t>))</w:t>
      </w:r>
    </w:p>
    <w:p w14:paraId="27BCC05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F2AF3E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DDB2D1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model #1 - </w:t>
      </w:r>
      <w:proofErr w:type="spellStart"/>
      <w:r>
        <w:rPr>
          <w:rFonts w:ascii="Courier New" w:hAnsi="Courier New" w:cs="Courier New"/>
          <w:color w:val="000000"/>
          <w:sz w:val="20"/>
          <w:szCs w:val="20"/>
          <w:highlight w:val="white"/>
        </w:rPr>
        <w:t>keras</w:t>
      </w:r>
      <w:proofErr w:type="spellEnd"/>
      <w:r>
        <w:rPr>
          <w:rFonts w:ascii="Courier New" w:hAnsi="Courier New" w:cs="Courier New"/>
          <w:color w:val="000000"/>
          <w:sz w:val="20"/>
          <w:szCs w:val="20"/>
          <w:highlight w:val="white"/>
        </w:rPr>
        <w:t>(Sequential)</w:t>
      </w:r>
    </w:p>
    <w:p w14:paraId="5C5DE58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93C71E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 xml:space="preserve"> =</w:t>
      </w:r>
    </w:p>
    <w:p w14:paraId="3EEA3AF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E4778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In[21]:</w:t>
      </w:r>
    </w:p>
    <w:p w14:paraId="69CA94E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BBECBA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19814A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second tokenizer words -&gt; numbers</w:t>
      </w:r>
    </w:p>
    <w:p w14:paraId="425BE5C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 xml:space="preserve"> = 4425 # best so far = 5000</w:t>
      </w:r>
    </w:p>
    <w:p w14:paraId="5A8A470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tokenizer = Tokenizer(</w:t>
      </w:r>
      <w:proofErr w:type="spellStart"/>
      <w:r>
        <w:rPr>
          <w:rFonts w:ascii="Courier New" w:hAnsi="Courier New" w:cs="Courier New"/>
          <w:color w:val="000000"/>
          <w:sz w:val="20"/>
          <w:szCs w:val="20"/>
          <w:highlight w:val="white"/>
        </w:rPr>
        <w:t>num_words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w:t>
      </w:r>
    </w:p>
    <w:p w14:paraId="05D4A18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#print('\ntype: {}\</w:t>
      </w:r>
      <w:proofErr w:type="spellStart"/>
      <w:r>
        <w:rPr>
          <w:rFonts w:ascii="Courier New" w:hAnsi="Courier New" w:cs="Courier New"/>
          <w:color w:val="000000"/>
          <w:sz w:val="20"/>
          <w:szCs w:val="20"/>
          <w:highlight w:val="white"/>
        </w:rPr>
        <w:t>nbefore</w:t>
      </w:r>
      <w:proofErr w:type="spellEnd"/>
      <w:r>
        <w:rPr>
          <w:rFonts w:ascii="Courier New" w:hAnsi="Courier New" w:cs="Courier New"/>
          <w:color w:val="000000"/>
          <w:sz w:val="20"/>
          <w:szCs w:val="20"/>
          <w:highlight w:val="white"/>
        </w:rPr>
        <w:t>:\n{}'.format(type(</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[0]))</w:t>
      </w:r>
    </w:p>
    <w:p w14:paraId="49458FC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tokenizer.fit_on_texts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
    <w:p w14:paraId="0CA9E0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tokenizer.texts_to_sequences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ndarry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df</w:t>
      </w:r>
      <w:proofErr w:type="spellEnd"/>
      <w:r>
        <w:rPr>
          <w:rFonts w:ascii="Courier New" w:hAnsi="Courier New" w:cs="Courier New"/>
          <w:color w:val="000000"/>
          <w:sz w:val="20"/>
          <w:szCs w:val="20"/>
          <w:highlight w:val="white"/>
        </w:rPr>
        <w:t xml:space="preserve"> -&gt; list</w:t>
      </w:r>
    </w:p>
    <w:p w14:paraId="6C125C6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tokenizer.texts_to_sequences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w:t>
      </w:r>
    </w:p>
    <w:p w14:paraId="176EDF5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#print('\ntype: {}\</w:t>
      </w:r>
      <w:proofErr w:type="spellStart"/>
      <w:r>
        <w:rPr>
          <w:rFonts w:ascii="Courier New" w:hAnsi="Courier New" w:cs="Courier New"/>
          <w:color w:val="000000"/>
          <w:sz w:val="20"/>
          <w:szCs w:val="20"/>
          <w:highlight w:val="white"/>
        </w:rPr>
        <w:t>nafter</w:t>
      </w:r>
      <w:proofErr w:type="spellEnd"/>
      <w:r>
        <w:rPr>
          <w:rFonts w:ascii="Courier New" w:hAnsi="Courier New" w:cs="Courier New"/>
          <w:color w:val="000000"/>
          <w:sz w:val="20"/>
          <w:szCs w:val="20"/>
          <w:highlight w:val="white"/>
        </w:rPr>
        <w:t>:\n{}'.format(type(</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[0])) # now a list</w:t>
      </w:r>
    </w:p>
    <w:p w14:paraId="137AC7E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852A9D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64AE2F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In[22]:</w:t>
      </w:r>
    </w:p>
    <w:p w14:paraId="41F2F91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14B113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7E062B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print(type(</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w:t>
      </w:r>
    </w:p>
    <w:p w14:paraId="5637EA5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26AA2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859A49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In[23]:</w:t>
      </w:r>
    </w:p>
    <w:p w14:paraId="220CA86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AA42B3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71B9E1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#X_train[0:3] # tokenized</w:t>
      </w:r>
    </w:p>
    <w:p w14:paraId="298DF8B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68C063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4D7FFA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xml:space="preserve"> =</w:t>
      </w:r>
    </w:p>
    <w:p w14:paraId="6D771A3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D36399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xml:space="preserve"> = </w:t>
      </w:r>
    </w:p>
    <w:p w14:paraId="744C9FA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A9510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In[24]:</w:t>
      </w:r>
    </w:p>
    <w:p w14:paraId="039862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7FF490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7A0BE4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Adding 1 because of reserved 0 index</w:t>
      </w:r>
    </w:p>
    <w:p w14:paraId="1CB14B0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tokenizer.word_index</w:t>
      </w:r>
      <w:proofErr w:type="spellEnd"/>
      <w:r>
        <w:rPr>
          <w:rFonts w:ascii="Courier New" w:hAnsi="Courier New" w:cs="Courier New"/>
          <w:color w:val="000000"/>
          <w:sz w:val="20"/>
          <w:szCs w:val="20"/>
          <w:highlight w:val="white"/>
        </w:rPr>
        <w:t>) + 1</w:t>
      </w:r>
    </w:p>
    <w:p w14:paraId="5897B76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xml:space="preserve"> = 64</w:t>
      </w:r>
    </w:p>
    <w:p w14:paraId="4F63302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pad_sequences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 xml:space="preserve">, padding='post',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
    <w:p w14:paraId="2B3A095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pad_sequences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padding='post',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
    <w:p w14:paraId="6C849CD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np.set_printoptions</w:t>
      </w:r>
      <w:proofErr w:type="spellEnd"/>
      <w:r>
        <w:rPr>
          <w:rFonts w:ascii="Courier New" w:hAnsi="Courier New" w:cs="Courier New"/>
          <w:color w:val="000000"/>
          <w:sz w:val="20"/>
          <w:szCs w:val="20"/>
          <w:highlight w:val="white"/>
        </w:rPr>
        <w:t>(threshold=np.inf)</w:t>
      </w:r>
    </w:p>
    <w:p w14:paraId="3682400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w:t>
      </w:r>
    </w:p>
    <w:p w14:paraId="3DDEDE2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{}'.format(</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
    <w:p w14:paraId="29FD4BF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[0] # now a padded list</w:t>
      </w:r>
    </w:p>
    <w:p w14:paraId="75574B3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0ED880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38912F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In[25]:</w:t>
      </w:r>
    </w:p>
    <w:p w14:paraId="5CAA83E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493D2E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60F679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reset options</w:t>
      </w:r>
    </w:p>
    <w:p w14:paraId="180542F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#pd.reset_option('all') </w:t>
      </w:r>
    </w:p>
    <w:p w14:paraId="1CE6483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96DE51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7FB4FA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In[26]:</w:t>
      </w:r>
    </w:p>
    <w:p w14:paraId="1F2C2D9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CDCAA0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872C72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#X_train[0:3] # padded</w:t>
      </w:r>
    </w:p>
    <w:p w14:paraId="264ECE1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845985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0F2BDE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dropout = </w:t>
      </w:r>
    </w:p>
    <w:p w14:paraId="5B6B9DB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A8E065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xml:space="preserve"> =</w:t>
      </w:r>
    </w:p>
    <w:p w14:paraId="45960C6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8677CC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In[27]:</w:t>
      </w:r>
    </w:p>
    <w:p w14:paraId="2529B2B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BB9A53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C050D0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define model</w:t>
      </w:r>
    </w:p>
    <w:p w14:paraId="58D250D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dropout = 0.4 # use dropout = 0 to specify not dropout layer</w:t>
      </w:r>
    </w:p>
    <w:p w14:paraId="1773120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xml:space="preserve"> = 2000 # </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xml:space="preserve"> # 1-1 mapping to vocab word</w:t>
      </w:r>
    </w:p>
    <w:p w14:paraId="348787E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 </w:t>
      </w:r>
      <w:proofErr w:type="spellStart"/>
      <w:r>
        <w:rPr>
          <w:rFonts w:ascii="Courier New" w:hAnsi="Courier New" w:cs="Courier New"/>
          <w:color w:val="000000"/>
          <w:sz w:val="20"/>
          <w:szCs w:val="20"/>
          <w:highlight w:val="white"/>
        </w:rPr>
        <w:t>models.Sequential</w:t>
      </w:r>
      <w:proofErr w:type="spellEnd"/>
      <w:r>
        <w:rPr>
          <w:rFonts w:ascii="Courier New" w:hAnsi="Courier New" w:cs="Courier New"/>
          <w:color w:val="000000"/>
          <w:sz w:val="20"/>
          <w:szCs w:val="20"/>
          <w:highlight w:val="white"/>
        </w:rPr>
        <w:t>()</w:t>
      </w:r>
    </w:p>
    <w:p w14:paraId="4E75C8A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model.add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layers.Embedding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input_dim</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input_length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
    <w:p w14:paraId="17A0057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if(dropout &gt; 0):</w:t>
      </w:r>
    </w:p>
    <w:p w14:paraId="70FF5D2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model.add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layers.Dropout</w:t>
      </w:r>
      <w:proofErr w:type="spellEnd"/>
      <w:r>
        <w:rPr>
          <w:rFonts w:ascii="Courier New" w:hAnsi="Courier New" w:cs="Courier New"/>
          <w:color w:val="000000"/>
          <w:sz w:val="20"/>
          <w:szCs w:val="20"/>
          <w:highlight w:val="white"/>
        </w:rPr>
        <w:t>(dropout))</w:t>
      </w:r>
    </w:p>
    <w:p w14:paraId="0FA6A69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model.add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layers.Flatten</w:t>
      </w:r>
      <w:proofErr w:type="spellEnd"/>
      <w:r>
        <w:rPr>
          <w:rFonts w:ascii="Courier New" w:hAnsi="Courier New" w:cs="Courier New"/>
          <w:color w:val="000000"/>
          <w:sz w:val="20"/>
          <w:szCs w:val="20"/>
          <w:highlight w:val="white"/>
        </w:rPr>
        <w:t>())</w:t>
      </w:r>
    </w:p>
    <w:p w14:paraId="0751086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model.add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layers.Dense</w:t>
      </w:r>
      <w:proofErr w:type="spellEnd"/>
      <w:r>
        <w:rPr>
          <w:rFonts w:ascii="Courier New" w:hAnsi="Courier New" w:cs="Courier New"/>
          <w:color w:val="000000"/>
          <w:sz w:val="20"/>
          <w:szCs w:val="20"/>
          <w:highlight w:val="white"/>
        </w:rPr>
        <w:t>(1, activation='sigmoid'))</w:t>
      </w:r>
    </w:p>
    <w:p w14:paraId="4ABD323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73B273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w:t>
      </w:r>
      <w:proofErr w:type="spellStart"/>
      <w:r>
        <w:rPr>
          <w:rFonts w:ascii="Courier New" w:hAnsi="Courier New" w:cs="Courier New"/>
          <w:color w:val="000000"/>
          <w:sz w:val="20"/>
          <w:szCs w:val="20"/>
          <w:highlight w:val="white"/>
        </w:rPr>
        <w:t>model.summary</w:t>
      </w:r>
      <w:proofErr w:type="spellEnd"/>
      <w:r>
        <w:rPr>
          <w:rFonts w:ascii="Courier New" w:hAnsi="Courier New" w:cs="Courier New"/>
          <w:color w:val="000000"/>
          <w:sz w:val="20"/>
          <w:szCs w:val="20"/>
          <w:highlight w:val="white"/>
        </w:rPr>
        <w:t>())</w:t>
      </w:r>
    </w:p>
    <w:p w14:paraId="135B4EC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0EA092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D6ED7D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In[28]:</w:t>
      </w:r>
    </w:p>
    <w:p w14:paraId="405C354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C75495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A8ACF2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compile model</w:t>
      </w:r>
    </w:p>
    <w:p w14:paraId="2A3977B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model.compile</w:t>
      </w:r>
      <w:proofErr w:type="spellEnd"/>
      <w:r>
        <w:rPr>
          <w:rFonts w:ascii="Courier New" w:hAnsi="Courier New" w:cs="Courier New"/>
          <w:color w:val="000000"/>
          <w:sz w:val="20"/>
          <w:szCs w:val="20"/>
          <w:highlight w:val="white"/>
        </w:rPr>
        <w:t>(</w:t>
      </w:r>
    </w:p>
    <w:p w14:paraId="79B16C1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optimizer='</w:t>
      </w:r>
      <w:proofErr w:type="spellStart"/>
      <w:r>
        <w:rPr>
          <w:rFonts w:ascii="Courier New" w:hAnsi="Courier New" w:cs="Courier New"/>
          <w:color w:val="000000"/>
          <w:sz w:val="20"/>
          <w:szCs w:val="20"/>
          <w:highlight w:val="white"/>
        </w:rPr>
        <w:t>adam</w:t>
      </w:r>
      <w:proofErr w:type="spellEnd"/>
      <w:r>
        <w:rPr>
          <w:rFonts w:ascii="Courier New" w:hAnsi="Courier New" w:cs="Courier New"/>
          <w:color w:val="000000"/>
          <w:sz w:val="20"/>
          <w:szCs w:val="20"/>
          <w:highlight w:val="white"/>
        </w:rPr>
        <w:t xml:space="preserve">', </w:t>
      </w:r>
    </w:p>
    <w:p w14:paraId="268C56F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loss='</w:t>
      </w:r>
      <w:proofErr w:type="spellStart"/>
      <w:r>
        <w:rPr>
          <w:rFonts w:ascii="Courier New" w:hAnsi="Courier New" w:cs="Courier New"/>
          <w:color w:val="000000"/>
          <w:sz w:val="20"/>
          <w:szCs w:val="20"/>
          <w:highlight w:val="white"/>
        </w:rPr>
        <w:t>binary_crossentropy</w:t>
      </w:r>
      <w:proofErr w:type="spellEnd"/>
      <w:r>
        <w:rPr>
          <w:rFonts w:ascii="Courier New" w:hAnsi="Courier New" w:cs="Courier New"/>
          <w:color w:val="000000"/>
          <w:sz w:val="20"/>
          <w:szCs w:val="20"/>
          <w:highlight w:val="white"/>
        </w:rPr>
        <w:t xml:space="preserve">', </w:t>
      </w:r>
    </w:p>
    <w:p w14:paraId="70F12CF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metrics=['acc'])</w:t>
      </w:r>
    </w:p>
    <w:p w14:paraId="6F5663B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03BF34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6F1444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In[29]:</w:t>
      </w:r>
    </w:p>
    <w:p w14:paraId="20D6702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D995F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0013C0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save model in </w:t>
      </w:r>
      <w:proofErr w:type="spellStart"/>
      <w:r>
        <w:rPr>
          <w:rFonts w:ascii="Courier New" w:hAnsi="Courier New" w:cs="Courier New"/>
          <w:color w:val="000000"/>
          <w:sz w:val="20"/>
          <w:szCs w:val="20"/>
          <w:highlight w:val="white"/>
        </w:rPr>
        <w:t>SavedModel</w:t>
      </w:r>
      <w:proofErr w:type="spellEnd"/>
      <w:r>
        <w:rPr>
          <w:rFonts w:ascii="Courier New" w:hAnsi="Courier New" w:cs="Courier New"/>
          <w:color w:val="000000"/>
          <w:sz w:val="20"/>
          <w:szCs w:val="20"/>
          <w:highlight w:val="white"/>
        </w:rPr>
        <w:t xml:space="preserve"> format</w:t>
      </w:r>
    </w:p>
    <w:p w14:paraId="2A6865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prior to saving the model, you need to compile the model</w:t>
      </w:r>
    </w:p>
    <w:p w14:paraId="020AEFF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from datetime import datetime</w:t>
      </w:r>
    </w:p>
    <w:p w14:paraId="78A491F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now = </w:t>
      </w:r>
      <w:proofErr w:type="spellStart"/>
      <w:r>
        <w:rPr>
          <w:rFonts w:ascii="Courier New" w:hAnsi="Courier New" w:cs="Courier New"/>
          <w:color w:val="000000"/>
          <w:sz w:val="20"/>
          <w:szCs w:val="20"/>
          <w:highlight w:val="white"/>
        </w:rPr>
        <w:t>datetime.now</w:t>
      </w:r>
      <w:proofErr w:type="spellEnd"/>
      <w:r>
        <w:rPr>
          <w:rFonts w:ascii="Courier New" w:hAnsi="Courier New" w:cs="Courier New"/>
          <w:color w:val="000000"/>
          <w:sz w:val="20"/>
          <w:szCs w:val="20"/>
          <w:highlight w:val="white"/>
        </w:rPr>
        <w:t>() # current date and time</w:t>
      </w:r>
    </w:p>
    <w:p w14:paraId="5C81D77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date_time_stamp</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now.strftime</w:t>
      </w:r>
      <w:proofErr w:type="spell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y%m%d</w:t>
      </w:r>
      <w:proofErr w:type="spellEnd"/>
      <w:r>
        <w:rPr>
          <w:rFonts w:ascii="Courier New" w:hAnsi="Courier New" w:cs="Courier New"/>
          <w:color w:val="000000"/>
          <w:sz w:val="20"/>
          <w:szCs w:val="20"/>
          <w:highlight w:val="white"/>
        </w:rPr>
        <w:t>_%H%M")</w:t>
      </w:r>
    </w:p>
    <w:p w14:paraId="7C344D3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model.save</w:t>
      </w:r>
      <w:proofErr w:type="spellEnd"/>
      <w:r>
        <w:rPr>
          <w:rFonts w:ascii="Courier New" w:hAnsi="Courier New" w:cs="Courier New"/>
          <w:color w:val="000000"/>
          <w:sz w:val="20"/>
          <w:szCs w:val="20"/>
          <w:highlight w:val="white"/>
        </w:rPr>
        <w:t xml:space="preserve">('models/final' + </w:t>
      </w:r>
      <w:proofErr w:type="spellStart"/>
      <w:r>
        <w:rPr>
          <w:rFonts w:ascii="Courier New" w:hAnsi="Courier New" w:cs="Courier New"/>
          <w:color w:val="000000"/>
          <w:sz w:val="20"/>
          <w:szCs w:val="20"/>
          <w:highlight w:val="white"/>
        </w:rPr>
        <w:t>date_time_stamp</w:t>
      </w:r>
      <w:proofErr w:type="spellEnd"/>
      <w:r>
        <w:rPr>
          <w:rFonts w:ascii="Courier New" w:hAnsi="Courier New" w:cs="Courier New"/>
          <w:color w:val="000000"/>
          <w:sz w:val="20"/>
          <w:szCs w:val="20"/>
          <w:highlight w:val="white"/>
        </w:rPr>
        <w:t>)</w:t>
      </w:r>
    </w:p>
    <w:p w14:paraId="7D8243E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9735BA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99080D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xml:space="preserve"> = </w:t>
      </w:r>
    </w:p>
    <w:p w14:paraId="27ACA50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54307D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In[30]:</w:t>
      </w:r>
    </w:p>
    <w:p w14:paraId="179042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4543DA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ECF2ED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xml:space="preserve"> = .2 # .3 or .4 working best so far</w:t>
      </w:r>
    </w:p>
    <w:p w14:paraId="6D45379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
    <w:p w14:paraId="13725FF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xml:space="preserve"> = int(</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
    <w:p w14:paraId="25D864E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x_val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w:t>
      </w:r>
    </w:p>
    <w:p w14:paraId="79A44B3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partial_x_train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X_train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w:t>
      </w:r>
    </w:p>
    <w:p w14:paraId="2EE6272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y_val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y_train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w:t>
      </w:r>
    </w:p>
    <w:p w14:paraId="4E795A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partial_y_train</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y_train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w:t>
      </w:r>
    </w:p>
    <w:p w14:paraId="20898F2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84626A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644EFA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xml:space="preserve"> =</w:t>
      </w:r>
    </w:p>
    <w:p w14:paraId="6DAB2C4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5ACF036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 </w:t>
      </w:r>
    </w:p>
    <w:p w14:paraId="52C33FD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77513B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In[31]:</w:t>
      </w:r>
    </w:p>
    <w:p w14:paraId="5183246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F1989F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1CDD7A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xml:space="preserve"> = 32 # 256 best so far</w:t>
      </w:r>
    </w:p>
    <w:p w14:paraId="50D76AE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 300 # 100-200 best so far</w:t>
      </w:r>
    </w:p>
    <w:p w14:paraId="732DDB9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history = </w:t>
      </w:r>
      <w:proofErr w:type="spellStart"/>
      <w:r>
        <w:rPr>
          <w:rFonts w:ascii="Courier New" w:hAnsi="Courier New" w:cs="Courier New"/>
          <w:color w:val="000000"/>
          <w:sz w:val="20"/>
          <w:szCs w:val="20"/>
          <w:highlight w:val="white"/>
        </w:rPr>
        <w:t>model.fit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partial_x_train</w:t>
      </w:r>
      <w:proofErr w:type="spellEnd"/>
      <w:r>
        <w:rPr>
          <w:rFonts w:ascii="Courier New" w:hAnsi="Courier New" w:cs="Courier New"/>
          <w:color w:val="000000"/>
          <w:sz w:val="20"/>
          <w:szCs w:val="20"/>
          <w:highlight w:val="white"/>
        </w:rPr>
        <w:t>,</w:t>
      </w:r>
    </w:p>
    <w:p w14:paraId="414E2A5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partial_y_train</w:t>
      </w:r>
      <w:proofErr w:type="spellEnd"/>
      <w:r>
        <w:rPr>
          <w:rFonts w:ascii="Courier New" w:hAnsi="Courier New" w:cs="Courier New"/>
          <w:color w:val="000000"/>
          <w:sz w:val="20"/>
          <w:szCs w:val="20"/>
          <w:highlight w:val="white"/>
        </w:rPr>
        <w:t>,</w:t>
      </w:r>
    </w:p>
    <w:p w14:paraId="6EBC0B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xml:space="preserve">, </w:t>
      </w:r>
    </w:p>
    <w:p w14:paraId="3EFFCBD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epochs=</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w:t>
      </w:r>
    </w:p>
    <w:p w14:paraId="763B7E8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verbose=0, </w:t>
      </w:r>
    </w:p>
    <w:p w14:paraId="6371B3D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validation_data</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x_val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y_val</w:t>
      </w:r>
      <w:proofErr w:type="spellEnd"/>
      <w:r>
        <w:rPr>
          <w:rFonts w:ascii="Courier New" w:hAnsi="Courier New" w:cs="Courier New"/>
          <w:color w:val="000000"/>
          <w:sz w:val="20"/>
          <w:szCs w:val="20"/>
          <w:highlight w:val="white"/>
        </w:rPr>
        <w:t>))</w:t>
      </w:r>
    </w:p>
    <w:p w14:paraId="1C0D454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42881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0EAAC2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"Usually training should be better than validation..."</w:t>
      </w:r>
    </w:p>
    <w:p w14:paraId="25DB405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74114B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validation loss goes down but then increases - overfit</w:t>
      </w:r>
    </w:p>
    <w:p w14:paraId="46C47DA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B15735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custom_loss_acc_plot</w:t>
      </w:r>
      <w:proofErr w:type="spellEnd"/>
    </w:p>
    <w:p w14:paraId="00F5C9B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0490CE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In[32]:</w:t>
      </w:r>
    </w:p>
    <w:p w14:paraId="3D820C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11E1B4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B08FC3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import </w:t>
      </w:r>
      <w:proofErr w:type="spellStart"/>
      <w:r>
        <w:rPr>
          <w:rFonts w:ascii="Courier New" w:hAnsi="Courier New" w:cs="Courier New"/>
          <w:color w:val="000000"/>
          <w:sz w:val="20"/>
          <w:szCs w:val="20"/>
          <w:highlight w:val="white"/>
        </w:rPr>
        <w:t>matplotlib.pyplot</w:t>
      </w:r>
      <w:proofErr w:type="spellEnd"/>
      <w:r>
        <w:rPr>
          <w:rFonts w:ascii="Courier New" w:hAnsi="Courier New" w:cs="Courier New"/>
          <w:color w:val="000000"/>
          <w:sz w:val="20"/>
          <w:szCs w:val="20"/>
          <w:highlight w:val="white"/>
        </w:rPr>
        <w:t xml:space="preserve"> as </w:t>
      </w:r>
      <w:proofErr w:type="spellStart"/>
      <w:r>
        <w:rPr>
          <w:rFonts w:ascii="Courier New" w:hAnsi="Courier New" w:cs="Courier New"/>
          <w:color w:val="000000"/>
          <w:sz w:val="20"/>
          <w:szCs w:val="20"/>
          <w:highlight w:val="white"/>
        </w:rPr>
        <w:t>plt</w:t>
      </w:r>
      <w:proofErr w:type="spellEnd"/>
    </w:p>
    <w:p w14:paraId="62C15F4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import </w:t>
      </w:r>
      <w:proofErr w:type="spellStart"/>
      <w:r>
        <w:rPr>
          <w:rFonts w:ascii="Courier New" w:hAnsi="Courier New" w:cs="Courier New"/>
          <w:color w:val="000000"/>
          <w:sz w:val="20"/>
          <w:szCs w:val="20"/>
          <w:highlight w:val="white"/>
        </w:rPr>
        <w:t>matplotlib.axes</w:t>
      </w:r>
      <w:proofErr w:type="spellEnd"/>
      <w:r>
        <w:rPr>
          <w:rFonts w:ascii="Courier New" w:hAnsi="Courier New" w:cs="Courier New"/>
          <w:color w:val="000000"/>
          <w:sz w:val="20"/>
          <w:szCs w:val="20"/>
          <w:highlight w:val="white"/>
        </w:rPr>
        <w:t xml:space="preserve"> as ax</w:t>
      </w:r>
    </w:p>
    <w:p w14:paraId="2F717D6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adapted from </w:t>
      </w:r>
      <w:proofErr w:type="spellStart"/>
      <w:r>
        <w:rPr>
          <w:rFonts w:ascii="Courier New" w:hAnsi="Courier New" w:cs="Courier New"/>
          <w:color w:val="000000"/>
          <w:sz w:val="20"/>
          <w:szCs w:val="20"/>
          <w:highlight w:val="white"/>
        </w:rPr>
        <w:t>Assaker</w:t>
      </w:r>
      <w:proofErr w:type="spellEnd"/>
      <w:r>
        <w:rPr>
          <w:rFonts w:ascii="Courier New" w:hAnsi="Courier New" w:cs="Courier New"/>
          <w:color w:val="000000"/>
          <w:sz w:val="20"/>
          <w:szCs w:val="20"/>
          <w:highlight w:val="white"/>
        </w:rPr>
        <w:t xml:space="preserve"> (2022)</w:t>
      </w:r>
    </w:p>
    <w:p w14:paraId="2FE4213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def </w:t>
      </w:r>
      <w:proofErr w:type="spellStart"/>
      <w:r>
        <w:rPr>
          <w:rFonts w:ascii="Courier New" w:hAnsi="Courier New" w:cs="Courier New"/>
          <w:color w:val="000000"/>
          <w:sz w:val="20"/>
          <w:szCs w:val="20"/>
          <w:highlight w:val="white"/>
        </w:rPr>
        <w:t>custom_loss_acc_plot</w:t>
      </w:r>
      <w:proofErr w:type="spellEnd"/>
      <w:r>
        <w:rPr>
          <w:rFonts w:ascii="Courier New" w:hAnsi="Courier New" w:cs="Courier New"/>
          <w:color w:val="000000"/>
          <w:sz w:val="20"/>
          <w:szCs w:val="20"/>
          <w:highlight w:val="white"/>
        </w:rPr>
        <w:t>(</w:t>
      </w:r>
    </w:p>
    <w:p w14:paraId="5DDA5A0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 ax, </w:t>
      </w:r>
    </w:p>
    <w:p w14:paraId="1CBC705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hist: </w:t>
      </w:r>
      <w:proofErr w:type="spellStart"/>
      <w:r>
        <w:rPr>
          <w:rFonts w:ascii="Courier New" w:hAnsi="Courier New" w:cs="Courier New"/>
          <w:color w:val="000000"/>
          <w:sz w:val="20"/>
          <w:szCs w:val="20"/>
          <w:highlight w:val="white"/>
        </w:rPr>
        <w:t>dict</w:t>
      </w:r>
      <w:proofErr w:type="spellEnd"/>
      <w:r>
        <w:rPr>
          <w:rFonts w:ascii="Courier New" w:hAnsi="Courier New" w:cs="Courier New"/>
          <w:color w:val="000000"/>
          <w:sz w:val="20"/>
          <w:szCs w:val="20"/>
          <w:highlight w:val="white"/>
        </w:rPr>
        <w:t xml:space="preserve">, </w:t>
      </w:r>
    </w:p>
    <w:p w14:paraId="042FBE5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str,</w:t>
      </w:r>
    </w:p>
    <w:p w14:paraId="36A5AA3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int,</w:t>
      </w:r>
    </w:p>
    <w:p w14:paraId="0C7F793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int,</w:t>
      </w:r>
    </w:p>
    <w:p w14:paraId="115AE5A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int,</w:t>
      </w:r>
    </w:p>
    <w:p w14:paraId="67296FB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int,</w:t>
      </w:r>
    </w:p>
    <w:p w14:paraId="3BAEB75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 int,</w:t>
      </w:r>
    </w:p>
    <w:p w14:paraId="38BC36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int,</w:t>
      </w:r>
    </w:p>
    <w:p w14:paraId="2783F20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int,</w:t>
      </w:r>
    </w:p>
    <w:p w14:paraId="0BE866A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seed: int,</w:t>
      </w:r>
    </w:p>
    <w:p w14:paraId="6DB727C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summary: str,</w:t>
      </w:r>
    </w:p>
    <w:p w14:paraId="267CE01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 int,</w:t>
      </w:r>
    </w:p>
    <w:p w14:paraId="1FADCF9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 </w:t>
      </w:r>
      <w:proofErr w:type="spellStart"/>
      <w:r>
        <w:rPr>
          <w:rFonts w:ascii="Courier New" w:hAnsi="Courier New" w:cs="Courier New"/>
          <w:color w:val="000000"/>
          <w:sz w:val="20"/>
          <w:szCs w:val="20"/>
          <w:highlight w:val="white"/>
        </w:rPr>
        <w:t>np.ndarray</w:t>
      </w:r>
      <w:proofErr w:type="spellEnd"/>
      <w:r>
        <w:rPr>
          <w:rFonts w:ascii="Courier New" w:hAnsi="Courier New" w:cs="Courier New"/>
          <w:color w:val="000000"/>
          <w:sz w:val="20"/>
          <w:szCs w:val="20"/>
          <w:highlight w:val="white"/>
        </w:rPr>
        <w:t>,</w:t>
      </w:r>
    </w:p>
    <w:p w14:paraId="6A008EC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 int,</w:t>
      </w:r>
    </w:p>
    <w:p w14:paraId="3272E68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dropout: float</w:t>
      </w:r>
    </w:p>
    <w:p w14:paraId="7D02884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-&gt; ax:</w:t>
      </w:r>
    </w:p>
    <w:p w14:paraId="653317A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420733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custom subplot returns</w:t>
      </w:r>
    </w:p>
    <w:p w14:paraId="1BF0A1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97FF94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plot loss on axis=0</w:t>
      </w:r>
    </w:p>
    <w:p w14:paraId="3D8A006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y1 = hist['loss'] </w:t>
      </w:r>
    </w:p>
    <w:p w14:paraId="723DC4C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y2 = hist['</w:t>
      </w:r>
      <w:proofErr w:type="spellStart"/>
      <w:r>
        <w:rPr>
          <w:rFonts w:ascii="Courier New" w:hAnsi="Courier New" w:cs="Courier New"/>
          <w:color w:val="000000"/>
          <w:sz w:val="20"/>
          <w:szCs w:val="20"/>
          <w:highlight w:val="white"/>
        </w:rPr>
        <w:t>val_loss</w:t>
      </w:r>
      <w:proofErr w:type="spellEnd"/>
      <w:r>
        <w:rPr>
          <w:rFonts w:ascii="Courier New" w:hAnsi="Courier New" w:cs="Courier New"/>
          <w:color w:val="000000"/>
          <w:sz w:val="20"/>
          <w:szCs w:val="20"/>
          <w:highlight w:val="white"/>
        </w:rPr>
        <w:t>']</w:t>
      </w:r>
    </w:p>
    <w:p w14:paraId="46B31F4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 range(1, </w:t>
      </w: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 xml:space="preserve">(y1) + 1) # x-axis = Epochs </w:t>
      </w:r>
    </w:p>
    <w:p w14:paraId="60C47D2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ax[0].plot(x, y1, 'b+', label='Training loss')</w:t>
      </w:r>
    </w:p>
    <w:p w14:paraId="6D02132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ax[0].plot(x, y2, 'b', label='Validation loss')</w:t>
      </w:r>
    </w:p>
    <w:p w14:paraId="03A51AF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w:t>
      </w:r>
      <w:proofErr w:type="spellStart"/>
      <w:r>
        <w:rPr>
          <w:rFonts w:ascii="Courier New" w:hAnsi="Courier New" w:cs="Courier New"/>
          <w:color w:val="000000"/>
          <w:sz w:val="20"/>
          <w:szCs w:val="20"/>
          <w:highlight w:val="white"/>
        </w:rPr>
        <w:t>set_title</w:t>
      </w:r>
      <w:proofErr w:type="spellEnd"/>
      <w:r>
        <w:rPr>
          <w:rFonts w:ascii="Courier New" w:hAnsi="Courier New" w:cs="Courier New"/>
          <w:color w:val="000000"/>
          <w:sz w:val="20"/>
          <w:szCs w:val="20"/>
          <w:highlight w:val="white"/>
        </w:rPr>
        <w:t>('Loss')</w:t>
      </w:r>
    </w:p>
    <w:p w14:paraId="7008CCF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.5,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1CAD4D3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.8, '</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3F783D7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- 1.1, '</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02DB4CE3"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- 1.4, '</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3221529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- 1.7, '</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436A588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- 2.0,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61D4071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top - 2.3, 'seed: ' + str(seed),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1E1FFBF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top - 2.6, 'test scores: ' + str(score),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4C11A53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- 2.9, '</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5BFD210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top - 3.2, '</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 ' + str(</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18E9CE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if(dropout &gt; 0):</w:t>
      </w:r>
    </w:p>
    <w:p w14:paraId="5C9B82D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top - 3.5, 'dropout: ' + str(dropout),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=10)</w:t>
      </w:r>
    </w:p>
    <w:p w14:paraId="54F72E0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ax[0].grid(True)</w:t>
      </w:r>
    </w:p>
    <w:p w14:paraId="29AE683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ax[0].axis('on') </w:t>
      </w:r>
    </w:p>
    <w:p w14:paraId="22DFCD8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w:t>
      </w:r>
      <w:proofErr w:type="spellStart"/>
      <w:r>
        <w:rPr>
          <w:rFonts w:ascii="Courier New" w:hAnsi="Courier New" w:cs="Courier New"/>
          <w:color w:val="000000"/>
          <w:sz w:val="20"/>
          <w:szCs w:val="20"/>
          <w:highlight w:val="white"/>
        </w:rPr>
        <w:t>set_ylim</w:t>
      </w:r>
      <w:proofErr w:type="spellEnd"/>
      <w:r>
        <w:rPr>
          <w:rFonts w:ascii="Courier New" w:hAnsi="Courier New" w:cs="Courier New"/>
          <w:color w:val="000000"/>
          <w:sz w:val="20"/>
          <w:szCs w:val="20"/>
          <w:highlight w:val="white"/>
        </w:rPr>
        <w:t>(0,5)</w:t>
      </w:r>
    </w:p>
    <w:p w14:paraId="7EDBC66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#ax[0].set_ylim(0,1)</w:t>
      </w:r>
    </w:p>
    <w:p w14:paraId="5058010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#ax[0].yaxis.set_major_locator((integer=True))</w:t>
      </w:r>
    </w:p>
    <w:p w14:paraId="5B2CB45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ax[0].legend()   </w:t>
      </w:r>
    </w:p>
    <w:p w14:paraId="5D10954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603A91F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plot acc on axis=1</w:t>
      </w:r>
    </w:p>
    <w:p w14:paraId="41FD8E49"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y1 = hist['acc'] </w:t>
      </w:r>
    </w:p>
    <w:p w14:paraId="3748682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y2 = hist['</w:t>
      </w:r>
      <w:proofErr w:type="spellStart"/>
      <w:r>
        <w:rPr>
          <w:rFonts w:ascii="Courier New" w:hAnsi="Courier New" w:cs="Courier New"/>
          <w:color w:val="000000"/>
          <w:sz w:val="20"/>
          <w:szCs w:val="20"/>
          <w:highlight w:val="white"/>
        </w:rPr>
        <w:t>val_acc</w:t>
      </w:r>
      <w:proofErr w:type="spellEnd"/>
      <w:r>
        <w:rPr>
          <w:rFonts w:ascii="Courier New" w:hAnsi="Courier New" w:cs="Courier New"/>
          <w:color w:val="000000"/>
          <w:sz w:val="20"/>
          <w:szCs w:val="20"/>
          <w:highlight w:val="white"/>
        </w:rPr>
        <w:t>']</w:t>
      </w:r>
    </w:p>
    <w:p w14:paraId="6FD06DA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 = range(1, </w:t>
      </w:r>
      <w:proofErr w:type="spellStart"/>
      <w:r>
        <w:rPr>
          <w:rFonts w:ascii="Courier New" w:hAnsi="Courier New" w:cs="Courier New"/>
          <w:color w:val="000000"/>
          <w:sz w:val="20"/>
          <w:szCs w:val="20"/>
          <w:highlight w:val="white"/>
        </w:rPr>
        <w:t>len</w:t>
      </w:r>
      <w:proofErr w:type="spellEnd"/>
      <w:r>
        <w:rPr>
          <w:rFonts w:ascii="Courier New" w:hAnsi="Courier New" w:cs="Courier New"/>
          <w:color w:val="000000"/>
          <w:sz w:val="20"/>
          <w:szCs w:val="20"/>
          <w:highlight w:val="white"/>
        </w:rPr>
        <w:t xml:space="preserve">(y1) + 1) # x-axis = Epochs </w:t>
      </w:r>
    </w:p>
    <w:p w14:paraId="2A0B25B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ax[1].plot(x, y1, 'b+', label='Training acc')</w:t>
      </w:r>
    </w:p>
    <w:p w14:paraId="08B3929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ax[1].plot(x, y2, 'b', label='Validation acc')</w:t>
      </w:r>
    </w:p>
    <w:p w14:paraId="6C0A5C0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w:t>
      </w:r>
      <w:proofErr w:type="spellStart"/>
      <w:r>
        <w:rPr>
          <w:rFonts w:ascii="Courier New" w:hAnsi="Courier New" w:cs="Courier New"/>
          <w:color w:val="000000"/>
          <w:sz w:val="20"/>
          <w:szCs w:val="20"/>
          <w:highlight w:val="white"/>
        </w:rPr>
        <w:t>set_title</w:t>
      </w:r>
      <w:proofErr w:type="spellEnd"/>
      <w:r>
        <w:rPr>
          <w:rFonts w:ascii="Courier New" w:hAnsi="Courier New" w:cs="Courier New"/>
          <w:color w:val="000000"/>
          <w:sz w:val="20"/>
          <w:szCs w:val="20"/>
          <w:highlight w:val="white"/>
        </w:rPr>
        <w:t>('Accuracy')</w:t>
      </w:r>
    </w:p>
    <w:p w14:paraId="647A525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w:t>
      </w:r>
      <w:proofErr w:type="spellStart"/>
      <w:r>
        <w:rPr>
          <w:rFonts w:ascii="Courier New" w:hAnsi="Courier New" w:cs="Courier New"/>
          <w:color w:val="000000"/>
          <w:sz w:val="20"/>
          <w:szCs w:val="20"/>
          <w:highlight w:val="white"/>
        </w:rPr>
        <w:t>set_xlabel</w:t>
      </w:r>
      <w:proofErr w:type="spellEnd"/>
      <w:r>
        <w:rPr>
          <w:rFonts w:ascii="Courier New" w:hAnsi="Courier New" w:cs="Courier New"/>
          <w:color w:val="000000"/>
          <w:sz w:val="20"/>
          <w:szCs w:val="20"/>
          <w:highlight w:val="white"/>
        </w:rPr>
        <w:t>('Epoch')</w:t>
      </w:r>
    </w:p>
    <w:p w14:paraId="43B5919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ax[1].grid(True)</w:t>
      </w:r>
    </w:p>
    <w:p w14:paraId="279E703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ax[1].axis('on')</w:t>
      </w:r>
    </w:p>
    <w:p w14:paraId="0443060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ax[1].legend()</w:t>
      </w:r>
    </w:p>
    <w:p w14:paraId="1A4C23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F6D18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plot model summary on axis=2  </w:t>
      </w:r>
    </w:p>
    <w:p w14:paraId="18D0065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ax[2].text(0, -.2, summary,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=10) </w:t>
      </w:r>
    </w:p>
    <w:p w14:paraId="7F905F1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ax[2].grid(False)</w:t>
      </w:r>
    </w:p>
    <w:p w14:paraId="609C0E1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ax[2].axis('off')    </w:t>
      </w:r>
    </w:p>
    <w:p w14:paraId="5DD5F04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(ax)</w:t>
      </w:r>
    </w:p>
    <w:p w14:paraId="736EF4A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02ABD0D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title = 'Loss-Accuracy'</w:t>
      </w:r>
    </w:p>
    <w:p w14:paraId="1477371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fig, ax = </w:t>
      </w:r>
      <w:proofErr w:type="spellStart"/>
      <w:r>
        <w:rPr>
          <w:rFonts w:ascii="Courier New" w:hAnsi="Courier New" w:cs="Courier New"/>
          <w:color w:val="000000"/>
          <w:sz w:val="20"/>
          <w:szCs w:val="20"/>
          <w:highlight w:val="white"/>
        </w:rPr>
        <w:t>plt.subplots</w:t>
      </w:r>
      <w:proofErr w:type="spellEnd"/>
      <w:r>
        <w:rPr>
          <w:rFonts w:ascii="Courier New" w:hAnsi="Courier New" w:cs="Courier New"/>
          <w:color w:val="000000"/>
          <w:sz w:val="20"/>
          <w:szCs w:val="20"/>
          <w:highlight w:val="white"/>
        </w:rPr>
        <w:t xml:space="preserve">(3, </w:t>
      </w:r>
      <w:proofErr w:type="spellStart"/>
      <w:r>
        <w:rPr>
          <w:rFonts w:ascii="Courier New" w:hAnsi="Courier New" w:cs="Courier New"/>
          <w:color w:val="000000"/>
          <w:sz w:val="20"/>
          <w:szCs w:val="20"/>
          <w:highlight w:val="white"/>
        </w:rPr>
        <w:t>sharex</w:t>
      </w:r>
      <w:proofErr w:type="spellEnd"/>
      <w:r>
        <w:rPr>
          <w:rFonts w:ascii="Courier New" w:hAnsi="Courier New" w:cs="Courier New"/>
          <w:color w:val="000000"/>
          <w:sz w:val="20"/>
          <w:szCs w:val="20"/>
          <w:highlight w:val="white"/>
        </w:rPr>
        <w:t xml:space="preserve">=False, </w:t>
      </w:r>
      <w:proofErr w:type="spellStart"/>
      <w:r>
        <w:rPr>
          <w:rFonts w:ascii="Courier New" w:hAnsi="Courier New" w:cs="Courier New"/>
          <w:color w:val="000000"/>
          <w:sz w:val="20"/>
          <w:szCs w:val="20"/>
          <w:highlight w:val="white"/>
        </w:rPr>
        <w:t>figsize</w:t>
      </w:r>
      <w:proofErr w:type="spellEnd"/>
      <w:r>
        <w:rPr>
          <w:rFonts w:ascii="Courier New" w:hAnsi="Courier New" w:cs="Courier New"/>
          <w:color w:val="000000"/>
          <w:sz w:val="20"/>
          <w:szCs w:val="20"/>
          <w:highlight w:val="white"/>
        </w:rPr>
        <w:t>=(7,10))</w:t>
      </w:r>
    </w:p>
    <w:p w14:paraId="3C898B0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stringlist</w:t>
      </w:r>
      <w:proofErr w:type="spellEnd"/>
      <w:r>
        <w:rPr>
          <w:rFonts w:ascii="Courier New" w:hAnsi="Courier New" w:cs="Courier New"/>
          <w:color w:val="000000"/>
          <w:sz w:val="20"/>
          <w:szCs w:val="20"/>
          <w:highlight w:val="white"/>
        </w:rPr>
        <w:t xml:space="preserve"> = []</w:t>
      </w:r>
    </w:p>
    <w:p w14:paraId="03A69CC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model.summary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print_fn</w:t>
      </w:r>
      <w:proofErr w:type="spellEnd"/>
      <w:r>
        <w:rPr>
          <w:rFonts w:ascii="Courier New" w:hAnsi="Courier New" w:cs="Courier New"/>
          <w:color w:val="000000"/>
          <w:sz w:val="20"/>
          <w:szCs w:val="20"/>
          <w:highlight w:val="white"/>
        </w:rPr>
        <w:t xml:space="preserve">=lambda x: </w:t>
      </w:r>
      <w:proofErr w:type="spellStart"/>
      <w:r>
        <w:rPr>
          <w:rFonts w:ascii="Courier New" w:hAnsi="Courier New" w:cs="Courier New"/>
          <w:color w:val="000000"/>
          <w:sz w:val="20"/>
          <w:szCs w:val="20"/>
          <w:highlight w:val="white"/>
        </w:rPr>
        <w:t>stringlist.append</w:t>
      </w:r>
      <w:proofErr w:type="spellEnd"/>
      <w:r>
        <w:rPr>
          <w:rFonts w:ascii="Courier New" w:hAnsi="Courier New" w:cs="Courier New"/>
          <w:color w:val="000000"/>
          <w:sz w:val="20"/>
          <w:szCs w:val="20"/>
          <w:highlight w:val="white"/>
        </w:rPr>
        <w:t>(x))</w:t>
      </w:r>
    </w:p>
    <w:p w14:paraId="29DA2C7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short_model_summary</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n".join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stringlist</w:t>
      </w:r>
      <w:proofErr w:type="spellEnd"/>
      <w:r>
        <w:rPr>
          <w:rFonts w:ascii="Courier New" w:hAnsi="Courier New" w:cs="Courier New"/>
          <w:color w:val="000000"/>
          <w:sz w:val="20"/>
          <w:szCs w:val="20"/>
          <w:highlight w:val="white"/>
        </w:rPr>
        <w:t>)</w:t>
      </w:r>
    </w:p>
    <w:p w14:paraId="31E933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score = </w:t>
      </w:r>
      <w:proofErr w:type="spellStart"/>
      <w:r>
        <w:rPr>
          <w:rFonts w:ascii="Courier New" w:hAnsi="Courier New" w:cs="Courier New"/>
          <w:color w:val="000000"/>
          <w:sz w:val="20"/>
          <w:szCs w:val="20"/>
          <w:highlight w:val="white"/>
        </w:rPr>
        <w:t>model.evaluate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X_test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y_test</w:t>
      </w:r>
      <w:proofErr w:type="spellEnd"/>
      <w:r>
        <w:rPr>
          <w:rFonts w:ascii="Courier New" w:hAnsi="Courier New" w:cs="Courier New"/>
          <w:color w:val="000000"/>
          <w:sz w:val="20"/>
          <w:szCs w:val="20"/>
          <w:highlight w:val="white"/>
        </w:rPr>
        <w:t>, verbose=0)</w:t>
      </w:r>
    </w:p>
    <w:p w14:paraId="5A6A17B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top = 5</w:t>
      </w:r>
    </w:p>
    <w:p w14:paraId="331C62E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custom_loss_acc_plot</w:t>
      </w:r>
      <w:proofErr w:type="spellEnd"/>
      <w:r>
        <w:rPr>
          <w:rFonts w:ascii="Courier New" w:hAnsi="Courier New" w:cs="Courier New"/>
          <w:color w:val="000000"/>
          <w:sz w:val="20"/>
          <w:szCs w:val="20"/>
          <w:highlight w:val="white"/>
        </w:rPr>
        <w:t>(</w:t>
      </w:r>
    </w:p>
    <w:p w14:paraId="630B243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 </w:t>
      </w:r>
    </w:p>
    <w:p w14:paraId="3D78315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history.history</w:t>
      </w:r>
      <w:proofErr w:type="spellEnd"/>
      <w:r>
        <w:rPr>
          <w:rFonts w:ascii="Courier New" w:hAnsi="Courier New" w:cs="Courier New"/>
          <w:color w:val="000000"/>
          <w:sz w:val="20"/>
          <w:szCs w:val="20"/>
          <w:highlight w:val="white"/>
        </w:rPr>
        <w:t xml:space="preserve">, </w:t>
      </w:r>
    </w:p>
    <w:p w14:paraId="4709794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p>
    <w:p w14:paraId="517F364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w:t>
      </w:r>
    </w:p>
    <w:p w14:paraId="1851D0D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batch_size</w:t>
      </w:r>
      <w:proofErr w:type="spellEnd"/>
      <w:r>
        <w:rPr>
          <w:rFonts w:ascii="Courier New" w:hAnsi="Courier New" w:cs="Courier New"/>
          <w:color w:val="000000"/>
          <w:sz w:val="20"/>
          <w:szCs w:val="20"/>
          <w:highlight w:val="white"/>
        </w:rPr>
        <w:t>,</w:t>
      </w:r>
    </w:p>
    <w:p w14:paraId="15C6289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vocab_size</w:t>
      </w:r>
      <w:proofErr w:type="spellEnd"/>
      <w:r>
        <w:rPr>
          <w:rFonts w:ascii="Courier New" w:hAnsi="Courier New" w:cs="Courier New"/>
          <w:color w:val="000000"/>
          <w:sz w:val="20"/>
          <w:szCs w:val="20"/>
          <w:highlight w:val="white"/>
        </w:rPr>
        <w:t>,</w:t>
      </w:r>
    </w:p>
    <w:p w14:paraId="6E100A2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output_dim</w:t>
      </w:r>
      <w:proofErr w:type="spellEnd"/>
      <w:r>
        <w:rPr>
          <w:rFonts w:ascii="Courier New" w:hAnsi="Courier New" w:cs="Courier New"/>
          <w:color w:val="000000"/>
          <w:sz w:val="20"/>
          <w:szCs w:val="20"/>
          <w:highlight w:val="white"/>
        </w:rPr>
        <w:t>,</w:t>
      </w:r>
    </w:p>
    <w:p w14:paraId="7863AB6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test_split</w:t>
      </w:r>
      <w:proofErr w:type="spellEnd"/>
      <w:r>
        <w:rPr>
          <w:rFonts w:ascii="Courier New" w:hAnsi="Courier New" w:cs="Courier New"/>
          <w:color w:val="000000"/>
          <w:sz w:val="20"/>
          <w:szCs w:val="20"/>
          <w:highlight w:val="white"/>
        </w:rPr>
        <w:t>,</w:t>
      </w:r>
    </w:p>
    <w:p w14:paraId="22B371D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val_split</w:t>
      </w:r>
      <w:proofErr w:type="spellEnd"/>
      <w:r>
        <w:rPr>
          <w:rFonts w:ascii="Courier New" w:hAnsi="Courier New" w:cs="Courier New"/>
          <w:color w:val="000000"/>
          <w:sz w:val="20"/>
          <w:szCs w:val="20"/>
          <w:highlight w:val="white"/>
        </w:rPr>
        <w:t>,</w:t>
      </w:r>
    </w:p>
    <w:p w14:paraId="59236D2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maxlen</w:t>
      </w:r>
      <w:proofErr w:type="spellEnd"/>
      <w:r>
        <w:rPr>
          <w:rFonts w:ascii="Courier New" w:hAnsi="Courier New" w:cs="Courier New"/>
          <w:color w:val="000000"/>
          <w:sz w:val="20"/>
          <w:szCs w:val="20"/>
          <w:highlight w:val="white"/>
        </w:rPr>
        <w:t>,</w:t>
      </w:r>
    </w:p>
    <w:p w14:paraId="3F1FF49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seed,</w:t>
      </w:r>
    </w:p>
    <w:p w14:paraId="47F658B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short_model_summary</w:t>
      </w:r>
      <w:proofErr w:type="spellEnd"/>
      <w:r>
        <w:rPr>
          <w:rFonts w:ascii="Courier New" w:hAnsi="Courier New" w:cs="Courier New"/>
          <w:color w:val="000000"/>
          <w:sz w:val="20"/>
          <w:szCs w:val="20"/>
          <w:highlight w:val="white"/>
        </w:rPr>
        <w:t>,</w:t>
      </w:r>
    </w:p>
    <w:p w14:paraId="50B6FA0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top,</w:t>
      </w:r>
    </w:p>
    <w:p w14:paraId="16A23D8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w:t>
      </w:r>
    </w:p>
    <w:p w14:paraId="691E2D5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n_token_words</w:t>
      </w:r>
      <w:proofErr w:type="spellEnd"/>
      <w:r>
        <w:rPr>
          <w:rFonts w:ascii="Courier New" w:hAnsi="Courier New" w:cs="Courier New"/>
          <w:color w:val="000000"/>
          <w:sz w:val="20"/>
          <w:szCs w:val="20"/>
          <w:highlight w:val="white"/>
        </w:rPr>
        <w:t>,</w:t>
      </w:r>
    </w:p>
    <w:p w14:paraId="45BF4F22"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dropout</w:t>
      </w:r>
    </w:p>
    <w:p w14:paraId="574B98F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388F8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36E8012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from datetime import datetime</w:t>
      </w:r>
    </w:p>
    <w:p w14:paraId="7D81AC8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now = </w:t>
      </w:r>
      <w:proofErr w:type="spellStart"/>
      <w:r>
        <w:rPr>
          <w:rFonts w:ascii="Courier New" w:hAnsi="Courier New" w:cs="Courier New"/>
          <w:color w:val="000000"/>
          <w:sz w:val="20"/>
          <w:szCs w:val="20"/>
          <w:highlight w:val="white"/>
        </w:rPr>
        <w:t>datetime.now</w:t>
      </w:r>
      <w:proofErr w:type="spellEnd"/>
      <w:r>
        <w:rPr>
          <w:rFonts w:ascii="Courier New" w:hAnsi="Courier New" w:cs="Courier New"/>
          <w:color w:val="000000"/>
          <w:sz w:val="20"/>
          <w:szCs w:val="20"/>
          <w:highlight w:val="white"/>
        </w:rPr>
        <w:t>() # current date and time</w:t>
      </w:r>
    </w:p>
    <w:p w14:paraId="72C3C18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title += </w:t>
      </w:r>
      <w:proofErr w:type="spellStart"/>
      <w:r>
        <w:rPr>
          <w:rFonts w:ascii="Courier New" w:hAnsi="Courier New" w:cs="Courier New"/>
          <w:color w:val="000000"/>
          <w:sz w:val="20"/>
          <w:szCs w:val="20"/>
          <w:highlight w:val="white"/>
        </w:rPr>
        <w:t>now.strftime</w:t>
      </w:r>
      <w:proofErr w:type="spell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y%m%d</w:t>
      </w:r>
      <w:proofErr w:type="spellEnd"/>
      <w:r>
        <w:rPr>
          <w:rFonts w:ascii="Courier New" w:hAnsi="Courier New" w:cs="Courier New"/>
          <w:color w:val="000000"/>
          <w:sz w:val="20"/>
          <w:szCs w:val="20"/>
          <w:highlight w:val="white"/>
        </w:rPr>
        <w:t>_%H%M")</w:t>
      </w:r>
    </w:p>
    <w:p w14:paraId="5AE5459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ax[0].text(.05 * </w:t>
      </w:r>
      <w:proofErr w:type="spellStart"/>
      <w:r>
        <w:rPr>
          <w:rFonts w:ascii="Courier New" w:hAnsi="Courier New" w:cs="Courier New"/>
          <w:color w:val="000000"/>
          <w:sz w:val="20"/>
          <w:szCs w:val="20"/>
          <w:highlight w:val="white"/>
        </w:rPr>
        <w:t>n_epochs</w:t>
      </w:r>
      <w:proofErr w:type="spellEnd"/>
      <w:r>
        <w:rPr>
          <w:rFonts w:ascii="Courier New" w:hAnsi="Courier New" w:cs="Courier New"/>
          <w:color w:val="000000"/>
          <w:sz w:val="20"/>
          <w:szCs w:val="20"/>
          <w:highlight w:val="white"/>
        </w:rPr>
        <w:t xml:space="preserve">, top, title, </w:t>
      </w:r>
      <w:proofErr w:type="spellStart"/>
      <w:r>
        <w:rPr>
          <w:rFonts w:ascii="Courier New" w:hAnsi="Courier New" w:cs="Courier New"/>
          <w:color w:val="000000"/>
          <w:sz w:val="20"/>
          <w:szCs w:val="20"/>
          <w:highlight w:val="white"/>
        </w:rPr>
        <w:t>fontsize</w:t>
      </w:r>
      <w:proofErr w:type="spellEnd"/>
      <w:r>
        <w:rPr>
          <w:rFonts w:ascii="Courier New" w:hAnsi="Courier New" w:cs="Courier New"/>
          <w:color w:val="000000"/>
          <w:sz w:val="20"/>
          <w:szCs w:val="20"/>
          <w:highlight w:val="white"/>
        </w:rPr>
        <w:t xml:space="preserve">=12) </w:t>
      </w:r>
    </w:p>
    <w:p w14:paraId="28ACA0EE"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fig.savefig</w:t>
      </w:r>
      <w:proofErr w:type="spellEnd"/>
      <w:r>
        <w:rPr>
          <w:rFonts w:ascii="Courier New" w:hAnsi="Courier New" w:cs="Courier New"/>
          <w:color w:val="000000"/>
          <w:sz w:val="20"/>
          <w:szCs w:val="20"/>
          <w:highlight w:val="white"/>
        </w:rPr>
        <w:t>('figures\\' + title, dpi=150)</w:t>
      </w:r>
    </w:p>
    <w:p w14:paraId="01A69ED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plt.close</w:t>
      </w:r>
      <w:proofErr w:type="spellEnd"/>
      <w:r>
        <w:rPr>
          <w:rFonts w:ascii="Courier New" w:hAnsi="Courier New" w:cs="Courier New"/>
          <w:color w:val="000000"/>
          <w:sz w:val="20"/>
          <w:szCs w:val="20"/>
          <w:highlight w:val="white"/>
        </w:rPr>
        <w:t>()</w:t>
      </w:r>
    </w:p>
    <w:p w14:paraId="70281915"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D573450"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57EC5D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 end of notebook</w:t>
      </w:r>
    </w:p>
    <w:p w14:paraId="0B78AEB6"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FD33B4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In[33]:</w:t>
      </w:r>
    </w:p>
    <w:p w14:paraId="559617B7"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7A18AA28"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F44C93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beeps to indicate end of notebook</w:t>
      </w:r>
    </w:p>
    <w:p w14:paraId="2CE78F5B"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import </w:t>
      </w:r>
      <w:proofErr w:type="spellStart"/>
      <w:r>
        <w:rPr>
          <w:rFonts w:ascii="Courier New" w:hAnsi="Courier New" w:cs="Courier New"/>
          <w:color w:val="000000"/>
          <w:sz w:val="20"/>
          <w:szCs w:val="20"/>
          <w:highlight w:val="white"/>
        </w:rPr>
        <w:t>winsound</w:t>
      </w:r>
      <w:proofErr w:type="spellEnd"/>
    </w:p>
    <w:p w14:paraId="4A736A2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n_beeps</w:t>
      </w:r>
      <w:proofErr w:type="spellEnd"/>
      <w:r>
        <w:rPr>
          <w:rFonts w:ascii="Courier New" w:hAnsi="Courier New" w:cs="Courier New"/>
          <w:color w:val="000000"/>
          <w:sz w:val="20"/>
          <w:szCs w:val="20"/>
          <w:highlight w:val="white"/>
        </w:rPr>
        <w:t xml:space="preserve"> = int((score[1]*10-5))</w:t>
      </w:r>
    </w:p>
    <w:p w14:paraId="48BB462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for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in range(5):</w:t>
      </w:r>
    </w:p>
    <w:p w14:paraId="53805CE1"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winsound.Beep</w:t>
      </w:r>
      <w:proofErr w:type="spellEnd"/>
      <w:r>
        <w:rPr>
          <w:rFonts w:ascii="Courier New" w:hAnsi="Courier New" w:cs="Courier New"/>
          <w:color w:val="000000"/>
          <w:sz w:val="20"/>
          <w:szCs w:val="20"/>
          <w:highlight w:val="white"/>
        </w:rPr>
        <w:t>(700, 100)</w:t>
      </w:r>
    </w:p>
    <w:p w14:paraId="7E77FB7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for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in range(</w:t>
      </w:r>
      <w:proofErr w:type="spellStart"/>
      <w:r>
        <w:rPr>
          <w:rFonts w:ascii="Courier New" w:hAnsi="Courier New" w:cs="Courier New"/>
          <w:color w:val="000000"/>
          <w:sz w:val="20"/>
          <w:szCs w:val="20"/>
          <w:highlight w:val="white"/>
        </w:rPr>
        <w:t>n_beeps</w:t>
      </w:r>
      <w:proofErr w:type="spellEnd"/>
      <w:r>
        <w:rPr>
          <w:rFonts w:ascii="Courier New" w:hAnsi="Courier New" w:cs="Courier New"/>
          <w:color w:val="000000"/>
          <w:sz w:val="20"/>
          <w:szCs w:val="20"/>
          <w:highlight w:val="white"/>
        </w:rPr>
        <w:t>):</w:t>
      </w:r>
    </w:p>
    <w:p w14:paraId="5BF76C0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winsound.Beep</w:t>
      </w:r>
      <w:proofErr w:type="spellEnd"/>
      <w:r>
        <w:rPr>
          <w:rFonts w:ascii="Courier New" w:hAnsi="Courier New" w:cs="Courier New"/>
          <w:color w:val="000000"/>
          <w:sz w:val="20"/>
          <w:szCs w:val="20"/>
          <w:highlight w:val="white"/>
        </w:rPr>
        <w:t>(500, 200)</w:t>
      </w:r>
    </w:p>
    <w:p w14:paraId="3DF9554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149C98F"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26C625F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r>
        <w:rPr>
          <w:rFonts w:ascii="Courier New" w:hAnsi="Courier New" w:cs="Courier New"/>
          <w:color w:val="000000"/>
          <w:sz w:val="20"/>
          <w:szCs w:val="20"/>
          <w:highlight w:val="white"/>
        </w:rPr>
        <w:t># In[ ]:</w:t>
      </w:r>
    </w:p>
    <w:p w14:paraId="1AABB60C"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4873B61D"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A1E4284"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5EA7C7A" w14:textId="77777777" w:rsidR="00645E50" w:rsidRDefault="00645E50" w:rsidP="00645E50">
      <w:pPr>
        <w:autoSpaceDE w:val="0"/>
        <w:autoSpaceDN w:val="0"/>
        <w:adjustRightInd w:val="0"/>
        <w:spacing w:line="240" w:lineRule="auto"/>
        <w:ind w:firstLine="0"/>
        <w:rPr>
          <w:rFonts w:ascii="Courier New" w:hAnsi="Courier New" w:cs="Courier New"/>
          <w:color w:val="000000"/>
          <w:sz w:val="20"/>
          <w:szCs w:val="20"/>
          <w:highlight w:val="white"/>
        </w:rPr>
      </w:pPr>
    </w:p>
    <w:p w14:paraId="1D72A3EB" w14:textId="77777777" w:rsidR="0025658B" w:rsidRPr="007F2EF5" w:rsidRDefault="0025658B" w:rsidP="001301B2"/>
    <w:sectPr w:rsidR="0025658B" w:rsidRPr="007F2EF5" w:rsidSect="006B6F0C">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FA3D2" w14:textId="77777777" w:rsidR="00583F3A" w:rsidRDefault="00583F3A">
      <w:pPr>
        <w:spacing w:line="240" w:lineRule="auto"/>
      </w:pPr>
      <w:r>
        <w:separator/>
      </w:r>
    </w:p>
    <w:p w14:paraId="249C8AC7" w14:textId="77777777" w:rsidR="00583F3A" w:rsidRDefault="00583F3A"/>
  </w:endnote>
  <w:endnote w:type="continuationSeparator" w:id="0">
    <w:p w14:paraId="14A5AE62" w14:textId="77777777" w:rsidR="00583F3A" w:rsidRDefault="00583F3A">
      <w:pPr>
        <w:spacing w:line="240" w:lineRule="auto"/>
      </w:pPr>
      <w:r>
        <w:continuationSeparator/>
      </w:r>
    </w:p>
    <w:p w14:paraId="331F95B5" w14:textId="77777777" w:rsidR="00583F3A" w:rsidRDefault="00583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91200" w14:textId="77777777" w:rsidR="00583F3A" w:rsidRDefault="00583F3A">
      <w:pPr>
        <w:spacing w:line="240" w:lineRule="auto"/>
      </w:pPr>
      <w:r>
        <w:separator/>
      </w:r>
    </w:p>
    <w:p w14:paraId="33546CD5" w14:textId="77777777" w:rsidR="00583F3A" w:rsidRDefault="00583F3A"/>
  </w:footnote>
  <w:footnote w:type="continuationSeparator" w:id="0">
    <w:p w14:paraId="52374E90" w14:textId="77777777" w:rsidR="00583F3A" w:rsidRDefault="00583F3A">
      <w:pPr>
        <w:spacing w:line="240" w:lineRule="auto"/>
      </w:pPr>
      <w:r>
        <w:continuationSeparator/>
      </w:r>
    </w:p>
    <w:p w14:paraId="2ECDBF22" w14:textId="77777777" w:rsidR="00583F3A" w:rsidRDefault="00583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3DC5B90A"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CE9A93C" w14:textId="0893A54B" w:rsidR="004D6B86" w:rsidRPr="00170521" w:rsidRDefault="00583F3A" w:rsidP="00170521">
          <w:pPr>
            <w:pStyle w:val="Header"/>
          </w:pPr>
          <w:sdt>
            <w:sdtPr>
              <w:alias w:val="Enter shortened title:"/>
              <w:tag w:val="Enter shortened title:"/>
              <w:id w:val="-582528332"/>
              <w:showingPlcHdr/>
              <w15:dataBinding w:prefixMappings="xmlns:ns0='http://schemas.microsoft.com/temp/samples' " w:xpath="/ns0:employees[1]/ns0:employee[1]/ns0:CustomerName[1]" w:storeItemID="{B98E728A-96FF-4995-885C-5AF887AB0C35}"/>
              <w15:appearance w15:val="hidden"/>
            </w:sdtPr>
            <w:sdtEndPr/>
            <w:sdtContent>
              <w:r w:rsidR="00AB7C8C">
                <w:t xml:space="preserve">     </w:t>
              </w:r>
            </w:sdtContent>
          </w:sdt>
        </w:p>
      </w:tc>
      <w:tc>
        <w:tcPr>
          <w:tcW w:w="1080" w:type="dxa"/>
        </w:tcPr>
        <w:p w14:paraId="0B0E46F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655894C4"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F59F97B"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1ED7DB2" w14:textId="00B97211" w:rsidR="004D6B86" w:rsidRPr="009F0414" w:rsidRDefault="004D6B86" w:rsidP="00504F88">
          <w:pPr>
            <w:pStyle w:val="Header"/>
          </w:pPr>
        </w:p>
      </w:tc>
      <w:tc>
        <w:tcPr>
          <w:tcW w:w="1080" w:type="dxa"/>
        </w:tcPr>
        <w:p w14:paraId="2EFBDCF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9C4AB2B"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BE5F4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840FE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8450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9C918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A3497D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BEC56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FAB7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3A4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8803112"/>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3870721A"/>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F36E49"/>
    <w:multiLevelType w:val="hybridMultilevel"/>
    <w:tmpl w:val="64522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C82D2D"/>
    <w:multiLevelType w:val="hybridMultilevel"/>
    <w:tmpl w:val="91C60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4C32048"/>
    <w:multiLevelType w:val="multilevel"/>
    <w:tmpl w:val="5F1ACC1A"/>
    <w:numStyleLink w:val="WguListStyle"/>
  </w:abstractNum>
  <w:abstractNum w:abstractNumId="13" w15:restartNumberingAfterBreak="0">
    <w:nsid w:val="1CFC3430"/>
    <w:multiLevelType w:val="hybridMultilevel"/>
    <w:tmpl w:val="A85A21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B55493"/>
    <w:multiLevelType w:val="hybridMultilevel"/>
    <w:tmpl w:val="B79A09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2F7871"/>
    <w:multiLevelType w:val="hybridMultilevel"/>
    <w:tmpl w:val="A9048A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1610A"/>
    <w:multiLevelType w:val="hybridMultilevel"/>
    <w:tmpl w:val="27D0DCE8"/>
    <w:lvl w:ilvl="0" w:tplc="EC6A32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674A97"/>
    <w:multiLevelType w:val="hybridMultilevel"/>
    <w:tmpl w:val="9E68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F65890"/>
    <w:multiLevelType w:val="hybridMultilevel"/>
    <w:tmpl w:val="5768B1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825D61"/>
    <w:multiLevelType w:val="multilevel"/>
    <w:tmpl w:val="5F1ACC1A"/>
    <w:numStyleLink w:val="WguListStyle"/>
  </w:abstractNum>
  <w:abstractNum w:abstractNumId="20" w15:restartNumberingAfterBreak="0">
    <w:nsid w:val="321050E9"/>
    <w:multiLevelType w:val="multilevel"/>
    <w:tmpl w:val="5F1ACC1A"/>
    <w:numStyleLink w:val="WguListStyle"/>
  </w:abstractNum>
  <w:abstractNum w:abstractNumId="21" w15:restartNumberingAfterBreak="0">
    <w:nsid w:val="37C375A8"/>
    <w:multiLevelType w:val="multilevel"/>
    <w:tmpl w:val="5F1ACC1A"/>
    <w:styleLink w:val="WguListStyle"/>
    <w:lvl w:ilvl="0">
      <w:start w:val="1"/>
      <w:numFmt w:val="upperRoman"/>
      <w:pStyle w:val="Heading1"/>
      <w:lvlText w:val="Part %1."/>
      <w:lvlJc w:val="left"/>
      <w:pPr>
        <w:tabs>
          <w:tab w:val="num" w:pos="2970"/>
        </w:tabs>
        <w:ind w:left="1890" w:hanging="360"/>
      </w:pPr>
      <w:rPr>
        <w:rFonts w:hint="default"/>
      </w:rPr>
    </w:lvl>
    <w:lvl w:ilvl="1">
      <w:start w:val="1"/>
      <w:numFmt w:val="upperLetter"/>
      <w:lvlRestart w:val="0"/>
      <w:pStyle w:val="Heading2"/>
      <w:lvlText w:val="Section %2. "/>
      <w:lvlJc w:val="left"/>
      <w:pPr>
        <w:ind w:left="720" w:hanging="360"/>
      </w:pPr>
      <w:rPr>
        <w:rFonts w:hint="default"/>
      </w:rPr>
    </w:lvl>
    <w:lvl w:ilvl="2">
      <w:start w:val="1"/>
      <w:numFmt w:val="decimal"/>
      <w:pStyle w:val="Heading3"/>
      <w:lvlText w:val="%2%3. "/>
      <w:lvlJc w:val="lef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decimal"/>
      <w:pStyle w:val="Steps"/>
      <w:lvlText w:val=" Step %5. "/>
      <w:lvlJc w:val="left"/>
      <w:pPr>
        <w:ind w:left="1800" w:hanging="360"/>
      </w:pPr>
      <w:rPr>
        <w:rFonts w:hint="default"/>
        <w:b/>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C9C7EA7"/>
    <w:multiLevelType w:val="hybridMultilevel"/>
    <w:tmpl w:val="34BA2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7E50C6"/>
    <w:multiLevelType w:val="hybridMultilevel"/>
    <w:tmpl w:val="11EE4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CA7A1E"/>
    <w:multiLevelType w:val="hybridMultilevel"/>
    <w:tmpl w:val="3222D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8E59E5"/>
    <w:multiLevelType w:val="hybridMultilevel"/>
    <w:tmpl w:val="B996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E2867"/>
    <w:multiLevelType w:val="hybridMultilevel"/>
    <w:tmpl w:val="8638A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E924A9"/>
    <w:multiLevelType w:val="hybridMultilevel"/>
    <w:tmpl w:val="5D0059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DFB6020"/>
    <w:multiLevelType w:val="hybridMultilevel"/>
    <w:tmpl w:val="C114B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C2567A"/>
    <w:multiLevelType w:val="multilevel"/>
    <w:tmpl w:val="5F1ACC1A"/>
    <w:numStyleLink w:val="WguListStyle"/>
  </w:abstractNum>
  <w:abstractNum w:abstractNumId="30" w15:restartNumberingAfterBreak="0">
    <w:nsid w:val="53437C2C"/>
    <w:multiLevelType w:val="multilevel"/>
    <w:tmpl w:val="5F1ACC1A"/>
    <w:numStyleLink w:val="WguListStyle"/>
  </w:abstractNum>
  <w:abstractNum w:abstractNumId="31" w15:restartNumberingAfterBreak="0">
    <w:nsid w:val="56D15BED"/>
    <w:multiLevelType w:val="multilevel"/>
    <w:tmpl w:val="5F1ACC1A"/>
    <w:numStyleLink w:val="WguListStyle"/>
  </w:abstractNum>
  <w:abstractNum w:abstractNumId="32" w15:restartNumberingAfterBreak="0">
    <w:nsid w:val="594C7D8D"/>
    <w:multiLevelType w:val="hybridMultilevel"/>
    <w:tmpl w:val="7BF4CFAE"/>
    <w:lvl w:ilvl="0" w:tplc="67E680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B57EFF"/>
    <w:multiLevelType w:val="hybridMultilevel"/>
    <w:tmpl w:val="C38C4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655F92"/>
    <w:multiLevelType w:val="multilevel"/>
    <w:tmpl w:val="5F1ACC1A"/>
    <w:numStyleLink w:val="WguListStyle"/>
  </w:abstractNum>
  <w:abstractNum w:abstractNumId="35" w15:restartNumberingAfterBreak="0">
    <w:nsid w:val="6D9117D2"/>
    <w:multiLevelType w:val="hybridMultilevel"/>
    <w:tmpl w:val="30083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BB7DF2"/>
    <w:multiLevelType w:val="hybridMultilevel"/>
    <w:tmpl w:val="045CAD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24491176">
    <w:abstractNumId w:val="9"/>
  </w:num>
  <w:num w:numId="2" w16cid:durableId="559170900">
    <w:abstractNumId w:val="7"/>
  </w:num>
  <w:num w:numId="3" w16cid:durableId="1715958920">
    <w:abstractNumId w:val="6"/>
  </w:num>
  <w:num w:numId="4" w16cid:durableId="100804714">
    <w:abstractNumId w:val="5"/>
  </w:num>
  <w:num w:numId="5" w16cid:durableId="309024891">
    <w:abstractNumId w:val="4"/>
  </w:num>
  <w:num w:numId="6" w16cid:durableId="1805847822">
    <w:abstractNumId w:val="8"/>
  </w:num>
  <w:num w:numId="7" w16cid:durableId="563835884">
    <w:abstractNumId w:val="3"/>
  </w:num>
  <w:num w:numId="8" w16cid:durableId="1324621692">
    <w:abstractNumId w:val="2"/>
  </w:num>
  <w:num w:numId="9" w16cid:durableId="318925226">
    <w:abstractNumId w:val="1"/>
  </w:num>
  <w:num w:numId="10" w16cid:durableId="578101399">
    <w:abstractNumId w:val="0"/>
  </w:num>
  <w:num w:numId="11" w16cid:durableId="492600981">
    <w:abstractNumId w:val="9"/>
    <w:lvlOverride w:ilvl="0">
      <w:startOverride w:val="1"/>
    </w:lvlOverride>
  </w:num>
  <w:num w:numId="12" w16cid:durableId="1790396451">
    <w:abstractNumId w:val="14"/>
  </w:num>
  <w:num w:numId="13" w16cid:durableId="1320648635">
    <w:abstractNumId w:val="18"/>
  </w:num>
  <w:num w:numId="14" w16cid:durableId="1288773922">
    <w:abstractNumId w:val="15"/>
  </w:num>
  <w:num w:numId="15" w16cid:durableId="957956417">
    <w:abstractNumId w:val="36"/>
  </w:num>
  <w:num w:numId="16" w16cid:durableId="647901678">
    <w:abstractNumId w:val="9"/>
  </w:num>
  <w:num w:numId="17" w16cid:durableId="1641693038">
    <w:abstractNumId w:val="7"/>
  </w:num>
  <w:num w:numId="18" w16cid:durableId="66613802">
    <w:abstractNumId w:val="6"/>
  </w:num>
  <w:num w:numId="19" w16cid:durableId="516424954">
    <w:abstractNumId w:val="5"/>
  </w:num>
  <w:num w:numId="20" w16cid:durableId="2000496030">
    <w:abstractNumId w:val="4"/>
  </w:num>
  <w:num w:numId="21" w16cid:durableId="884372374">
    <w:abstractNumId w:val="8"/>
  </w:num>
  <w:num w:numId="22" w16cid:durableId="169493465">
    <w:abstractNumId w:val="3"/>
  </w:num>
  <w:num w:numId="23" w16cid:durableId="501512456">
    <w:abstractNumId w:val="2"/>
  </w:num>
  <w:num w:numId="24" w16cid:durableId="973556838">
    <w:abstractNumId w:val="1"/>
  </w:num>
  <w:num w:numId="25" w16cid:durableId="823811751">
    <w:abstractNumId w:val="0"/>
  </w:num>
  <w:num w:numId="26" w16cid:durableId="1712073759">
    <w:abstractNumId w:val="26"/>
  </w:num>
  <w:num w:numId="27" w16cid:durableId="1040978921">
    <w:abstractNumId w:val="28"/>
  </w:num>
  <w:num w:numId="28" w16cid:durableId="450904961">
    <w:abstractNumId w:val="27"/>
  </w:num>
  <w:num w:numId="29" w16cid:durableId="1037319530">
    <w:abstractNumId w:val="32"/>
  </w:num>
  <w:num w:numId="30" w16cid:durableId="1385325938">
    <w:abstractNumId w:val="25"/>
  </w:num>
  <w:num w:numId="31" w16cid:durableId="1139878266">
    <w:abstractNumId w:val="35"/>
  </w:num>
  <w:num w:numId="32" w16cid:durableId="252670220">
    <w:abstractNumId w:val="22"/>
  </w:num>
  <w:num w:numId="33" w16cid:durableId="310136574">
    <w:abstractNumId w:val="17"/>
  </w:num>
  <w:num w:numId="34" w16cid:durableId="1037585921">
    <w:abstractNumId w:val="23"/>
  </w:num>
  <w:num w:numId="35" w16cid:durableId="188104661">
    <w:abstractNumId w:val="13"/>
  </w:num>
  <w:num w:numId="36" w16cid:durableId="862060977">
    <w:abstractNumId w:val="11"/>
  </w:num>
  <w:num w:numId="37" w16cid:durableId="471097496">
    <w:abstractNumId w:val="21"/>
  </w:num>
  <w:num w:numId="38" w16cid:durableId="435248472">
    <w:abstractNumId w:val="20"/>
  </w:num>
  <w:num w:numId="39" w16cid:durableId="1655911279">
    <w:abstractNumId w:val="16"/>
  </w:num>
  <w:num w:numId="40" w16cid:durableId="356129182">
    <w:abstractNumId w:val="29"/>
  </w:num>
  <w:num w:numId="41" w16cid:durableId="1672683369">
    <w:abstractNumId w:val="30"/>
  </w:num>
  <w:num w:numId="42" w16cid:durableId="342434507">
    <w:abstractNumId w:val="31"/>
  </w:num>
  <w:num w:numId="43" w16cid:durableId="428039805">
    <w:abstractNumId w:val="34"/>
  </w:num>
  <w:num w:numId="44" w16cid:durableId="780877011">
    <w:abstractNumId w:val="19"/>
  </w:num>
  <w:num w:numId="45" w16cid:durableId="1353921430">
    <w:abstractNumId w:val="24"/>
  </w:num>
  <w:num w:numId="46" w16cid:durableId="563754641">
    <w:abstractNumId w:val="10"/>
  </w:num>
  <w:num w:numId="47" w16cid:durableId="660041097">
    <w:abstractNumId w:val="33"/>
  </w:num>
  <w:num w:numId="48" w16cid:durableId="10900101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SortMethod w:val="0000"/>
  <w:defaultTabStop w:val="720"/>
  <w:characterSpacingControl w:val="doNotCompress"/>
  <w:savePreviewPicture/>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4DB"/>
    <w:rsid w:val="00002C55"/>
    <w:rsid w:val="0000371D"/>
    <w:rsid w:val="0000456E"/>
    <w:rsid w:val="0000669C"/>
    <w:rsid w:val="00006BBA"/>
    <w:rsid w:val="0001010E"/>
    <w:rsid w:val="00011676"/>
    <w:rsid w:val="000124EC"/>
    <w:rsid w:val="00014CB1"/>
    <w:rsid w:val="000217F5"/>
    <w:rsid w:val="000228EE"/>
    <w:rsid w:val="00024350"/>
    <w:rsid w:val="000246A4"/>
    <w:rsid w:val="000278D7"/>
    <w:rsid w:val="000323DF"/>
    <w:rsid w:val="00035A46"/>
    <w:rsid w:val="00035B07"/>
    <w:rsid w:val="00047C0E"/>
    <w:rsid w:val="00067BF0"/>
    <w:rsid w:val="00073AE1"/>
    <w:rsid w:val="00092531"/>
    <w:rsid w:val="00094998"/>
    <w:rsid w:val="00097169"/>
    <w:rsid w:val="000A2727"/>
    <w:rsid w:val="000A6315"/>
    <w:rsid w:val="000A7883"/>
    <w:rsid w:val="000B5C0D"/>
    <w:rsid w:val="000B6A98"/>
    <w:rsid w:val="000C2240"/>
    <w:rsid w:val="000C4FD4"/>
    <w:rsid w:val="000D14A5"/>
    <w:rsid w:val="000D60F8"/>
    <w:rsid w:val="000E2706"/>
    <w:rsid w:val="000E72AF"/>
    <w:rsid w:val="001017C8"/>
    <w:rsid w:val="00101D1F"/>
    <w:rsid w:val="0010668D"/>
    <w:rsid w:val="00107928"/>
    <w:rsid w:val="00107D52"/>
    <w:rsid w:val="00114BFA"/>
    <w:rsid w:val="001231D4"/>
    <w:rsid w:val="001301B2"/>
    <w:rsid w:val="00132135"/>
    <w:rsid w:val="00133568"/>
    <w:rsid w:val="00133D1E"/>
    <w:rsid w:val="0014121B"/>
    <w:rsid w:val="00141591"/>
    <w:rsid w:val="0014172E"/>
    <w:rsid w:val="0014440B"/>
    <w:rsid w:val="00146EAA"/>
    <w:rsid w:val="00147BCA"/>
    <w:rsid w:val="00150CB3"/>
    <w:rsid w:val="0015547E"/>
    <w:rsid w:val="001602E3"/>
    <w:rsid w:val="00160C0C"/>
    <w:rsid w:val="00162203"/>
    <w:rsid w:val="00163BCA"/>
    <w:rsid w:val="00164828"/>
    <w:rsid w:val="00166217"/>
    <w:rsid w:val="001664A2"/>
    <w:rsid w:val="00170226"/>
    <w:rsid w:val="00170521"/>
    <w:rsid w:val="00171C71"/>
    <w:rsid w:val="00173FF6"/>
    <w:rsid w:val="0017758A"/>
    <w:rsid w:val="00182192"/>
    <w:rsid w:val="001852FE"/>
    <w:rsid w:val="00186277"/>
    <w:rsid w:val="00196BBA"/>
    <w:rsid w:val="001A1791"/>
    <w:rsid w:val="001A19AC"/>
    <w:rsid w:val="001A6549"/>
    <w:rsid w:val="001A68ED"/>
    <w:rsid w:val="001B0AC3"/>
    <w:rsid w:val="001B16A5"/>
    <w:rsid w:val="001B4848"/>
    <w:rsid w:val="001C10E4"/>
    <w:rsid w:val="001C69B9"/>
    <w:rsid w:val="001E2FD0"/>
    <w:rsid w:val="001E64BF"/>
    <w:rsid w:val="001F0E60"/>
    <w:rsid w:val="001F2906"/>
    <w:rsid w:val="001F31AB"/>
    <w:rsid w:val="001F416C"/>
    <w:rsid w:val="001F447A"/>
    <w:rsid w:val="001F6F25"/>
    <w:rsid w:val="001F7399"/>
    <w:rsid w:val="002023F1"/>
    <w:rsid w:val="00203D41"/>
    <w:rsid w:val="00203F1D"/>
    <w:rsid w:val="002072E5"/>
    <w:rsid w:val="00207357"/>
    <w:rsid w:val="00207DA1"/>
    <w:rsid w:val="00212319"/>
    <w:rsid w:val="00212F7A"/>
    <w:rsid w:val="00215506"/>
    <w:rsid w:val="00224DA2"/>
    <w:rsid w:val="00225BE3"/>
    <w:rsid w:val="002275BF"/>
    <w:rsid w:val="002355A8"/>
    <w:rsid w:val="00236001"/>
    <w:rsid w:val="00236EE1"/>
    <w:rsid w:val="00251F29"/>
    <w:rsid w:val="00253694"/>
    <w:rsid w:val="002561B8"/>
    <w:rsid w:val="0025658B"/>
    <w:rsid w:val="00261A32"/>
    <w:rsid w:val="00271404"/>
    <w:rsid w:val="00271F33"/>
    <w:rsid w:val="00274E0A"/>
    <w:rsid w:val="00282F47"/>
    <w:rsid w:val="002918E6"/>
    <w:rsid w:val="0029377C"/>
    <w:rsid w:val="00296410"/>
    <w:rsid w:val="002A35A1"/>
    <w:rsid w:val="002B6153"/>
    <w:rsid w:val="002C1B55"/>
    <w:rsid w:val="002C627C"/>
    <w:rsid w:val="002C77BE"/>
    <w:rsid w:val="002D0254"/>
    <w:rsid w:val="002D4451"/>
    <w:rsid w:val="002D4C57"/>
    <w:rsid w:val="002D4C82"/>
    <w:rsid w:val="002D7D6B"/>
    <w:rsid w:val="002E144B"/>
    <w:rsid w:val="002E1CC8"/>
    <w:rsid w:val="002E3D33"/>
    <w:rsid w:val="002F2991"/>
    <w:rsid w:val="002F61DF"/>
    <w:rsid w:val="00302A1B"/>
    <w:rsid w:val="00304BC1"/>
    <w:rsid w:val="00306F0C"/>
    <w:rsid w:val="00306F31"/>
    <w:rsid w:val="00307586"/>
    <w:rsid w:val="003111BC"/>
    <w:rsid w:val="00321EAF"/>
    <w:rsid w:val="00323780"/>
    <w:rsid w:val="003251A3"/>
    <w:rsid w:val="00325C08"/>
    <w:rsid w:val="00334B32"/>
    <w:rsid w:val="00336906"/>
    <w:rsid w:val="00340E58"/>
    <w:rsid w:val="00341D6C"/>
    <w:rsid w:val="00345333"/>
    <w:rsid w:val="00351680"/>
    <w:rsid w:val="00353096"/>
    <w:rsid w:val="00353725"/>
    <w:rsid w:val="00360305"/>
    <w:rsid w:val="00361B7A"/>
    <w:rsid w:val="003622A4"/>
    <w:rsid w:val="003702D2"/>
    <w:rsid w:val="003719BA"/>
    <w:rsid w:val="003720E0"/>
    <w:rsid w:val="00380E9C"/>
    <w:rsid w:val="00382951"/>
    <w:rsid w:val="00396D27"/>
    <w:rsid w:val="003A06C6"/>
    <w:rsid w:val="003A0FBF"/>
    <w:rsid w:val="003B39C6"/>
    <w:rsid w:val="003C48A3"/>
    <w:rsid w:val="003C5E14"/>
    <w:rsid w:val="003D50BC"/>
    <w:rsid w:val="003D71A8"/>
    <w:rsid w:val="003E1E1F"/>
    <w:rsid w:val="003E36B1"/>
    <w:rsid w:val="003E3EF3"/>
    <w:rsid w:val="003E4162"/>
    <w:rsid w:val="003F3ED3"/>
    <w:rsid w:val="003F4C8A"/>
    <w:rsid w:val="003F5299"/>
    <w:rsid w:val="003F7CBD"/>
    <w:rsid w:val="00400149"/>
    <w:rsid w:val="00402089"/>
    <w:rsid w:val="00405267"/>
    <w:rsid w:val="00407BD1"/>
    <w:rsid w:val="0041435A"/>
    <w:rsid w:val="00422CE6"/>
    <w:rsid w:val="00435D65"/>
    <w:rsid w:val="00435EFF"/>
    <w:rsid w:val="00436781"/>
    <w:rsid w:val="00444EED"/>
    <w:rsid w:val="00445687"/>
    <w:rsid w:val="0044724A"/>
    <w:rsid w:val="00460553"/>
    <w:rsid w:val="00460D8A"/>
    <w:rsid w:val="00462D0D"/>
    <w:rsid w:val="00472150"/>
    <w:rsid w:val="004801CD"/>
    <w:rsid w:val="00481CF8"/>
    <w:rsid w:val="00481F3F"/>
    <w:rsid w:val="004830AF"/>
    <w:rsid w:val="00485EDE"/>
    <w:rsid w:val="00487FCA"/>
    <w:rsid w:val="004907D5"/>
    <w:rsid w:val="00492C2D"/>
    <w:rsid w:val="00493BFC"/>
    <w:rsid w:val="004A2964"/>
    <w:rsid w:val="004A3D87"/>
    <w:rsid w:val="004A625F"/>
    <w:rsid w:val="004B141E"/>
    <w:rsid w:val="004B18A9"/>
    <w:rsid w:val="004B2AE7"/>
    <w:rsid w:val="004B4F92"/>
    <w:rsid w:val="004C1849"/>
    <w:rsid w:val="004C2BC9"/>
    <w:rsid w:val="004C4443"/>
    <w:rsid w:val="004C4F06"/>
    <w:rsid w:val="004D47B1"/>
    <w:rsid w:val="004D4F8C"/>
    <w:rsid w:val="004D6B86"/>
    <w:rsid w:val="004E267C"/>
    <w:rsid w:val="004F5384"/>
    <w:rsid w:val="00504F88"/>
    <w:rsid w:val="00514796"/>
    <w:rsid w:val="00514B7B"/>
    <w:rsid w:val="00515E92"/>
    <w:rsid w:val="0051699C"/>
    <w:rsid w:val="00521804"/>
    <w:rsid w:val="005262E6"/>
    <w:rsid w:val="00527C5C"/>
    <w:rsid w:val="00532D7B"/>
    <w:rsid w:val="00535AE9"/>
    <w:rsid w:val="005365D3"/>
    <w:rsid w:val="0053716A"/>
    <w:rsid w:val="00544C19"/>
    <w:rsid w:val="00545390"/>
    <w:rsid w:val="005461F2"/>
    <w:rsid w:val="0055242C"/>
    <w:rsid w:val="0055299B"/>
    <w:rsid w:val="00554210"/>
    <w:rsid w:val="00556880"/>
    <w:rsid w:val="00562104"/>
    <w:rsid w:val="00564F0E"/>
    <w:rsid w:val="0056638F"/>
    <w:rsid w:val="00567580"/>
    <w:rsid w:val="00572824"/>
    <w:rsid w:val="0057504F"/>
    <w:rsid w:val="005758A3"/>
    <w:rsid w:val="0057661D"/>
    <w:rsid w:val="00576BF5"/>
    <w:rsid w:val="00580370"/>
    <w:rsid w:val="00580AD1"/>
    <w:rsid w:val="00583F3A"/>
    <w:rsid w:val="005877DF"/>
    <w:rsid w:val="00590280"/>
    <w:rsid w:val="00595412"/>
    <w:rsid w:val="00597EB8"/>
    <w:rsid w:val="005A088E"/>
    <w:rsid w:val="005A628D"/>
    <w:rsid w:val="005A7F06"/>
    <w:rsid w:val="005C20B8"/>
    <w:rsid w:val="005C33C0"/>
    <w:rsid w:val="005C5A17"/>
    <w:rsid w:val="005C732E"/>
    <w:rsid w:val="005E2FCF"/>
    <w:rsid w:val="005E43A0"/>
    <w:rsid w:val="00601B20"/>
    <w:rsid w:val="0060364C"/>
    <w:rsid w:val="00605090"/>
    <w:rsid w:val="00606279"/>
    <w:rsid w:val="006143BE"/>
    <w:rsid w:val="0061585C"/>
    <w:rsid w:val="00616CA1"/>
    <w:rsid w:val="0061747E"/>
    <w:rsid w:val="00630AA2"/>
    <w:rsid w:val="00634E6C"/>
    <w:rsid w:val="00640831"/>
    <w:rsid w:val="00641876"/>
    <w:rsid w:val="00644957"/>
    <w:rsid w:val="00645290"/>
    <w:rsid w:val="00645E50"/>
    <w:rsid w:val="00646C1E"/>
    <w:rsid w:val="006546CF"/>
    <w:rsid w:val="00656EBD"/>
    <w:rsid w:val="00667852"/>
    <w:rsid w:val="00670C3B"/>
    <w:rsid w:val="00671328"/>
    <w:rsid w:val="00673CA3"/>
    <w:rsid w:val="006841D7"/>
    <w:rsid w:val="00684C26"/>
    <w:rsid w:val="00691958"/>
    <w:rsid w:val="006921EE"/>
    <w:rsid w:val="0069426B"/>
    <w:rsid w:val="006A139E"/>
    <w:rsid w:val="006A2127"/>
    <w:rsid w:val="006A5874"/>
    <w:rsid w:val="006A5B84"/>
    <w:rsid w:val="006B015B"/>
    <w:rsid w:val="006B0F00"/>
    <w:rsid w:val="006B27F0"/>
    <w:rsid w:val="006B38F6"/>
    <w:rsid w:val="006B6F0C"/>
    <w:rsid w:val="006C162F"/>
    <w:rsid w:val="006C2AF2"/>
    <w:rsid w:val="006D264B"/>
    <w:rsid w:val="006D785F"/>
    <w:rsid w:val="006D7EE9"/>
    <w:rsid w:val="006E3653"/>
    <w:rsid w:val="006E4120"/>
    <w:rsid w:val="006E5CA1"/>
    <w:rsid w:val="006E6E46"/>
    <w:rsid w:val="006F1172"/>
    <w:rsid w:val="006F2BE2"/>
    <w:rsid w:val="006F30BA"/>
    <w:rsid w:val="006F5D0B"/>
    <w:rsid w:val="00702B8B"/>
    <w:rsid w:val="00711C6F"/>
    <w:rsid w:val="00711CA9"/>
    <w:rsid w:val="00711DD9"/>
    <w:rsid w:val="00712A27"/>
    <w:rsid w:val="00712FEA"/>
    <w:rsid w:val="00715383"/>
    <w:rsid w:val="007166B1"/>
    <w:rsid w:val="00723EB4"/>
    <w:rsid w:val="007244DE"/>
    <w:rsid w:val="00726128"/>
    <w:rsid w:val="00726397"/>
    <w:rsid w:val="007542A2"/>
    <w:rsid w:val="007563DD"/>
    <w:rsid w:val="00757FAC"/>
    <w:rsid w:val="007629B0"/>
    <w:rsid w:val="00763DB9"/>
    <w:rsid w:val="00765FB9"/>
    <w:rsid w:val="007731F3"/>
    <w:rsid w:val="00774C74"/>
    <w:rsid w:val="007821CE"/>
    <w:rsid w:val="00782857"/>
    <w:rsid w:val="00786C46"/>
    <w:rsid w:val="0079753A"/>
    <w:rsid w:val="007A3318"/>
    <w:rsid w:val="007A40F4"/>
    <w:rsid w:val="007A5D35"/>
    <w:rsid w:val="007A73FA"/>
    <w:rsid w:val="007B3008"/>
    <w:rsid w:val="007B47A0"/>
    <w:rsid w:val="007B4DB3"/>
    <w:rsid w:val="007C0280"/>
    <w:rsid w:val="007C30CB"/>
    <w:rsid w:val="007D6AC8"/>
    <w:rsid w:val="007E0873"/>
    <w:rsid w:val="007E154B"/>
    <w:rsid w:val="007F2CB1"/>
    <w:rsid w:val="007F2EF5"/>
    <w:rsid w:val="007F5F61"/>
    <w:rsid w:val="007F62D2"/>
    <w:rsid w:val="0080024E"/>
    <w:rsid w:val="0080138A"/>
    <w:rsid w:val="00803B9B"/>
    <w:rsid w:val="00806E82"/>
    <w:rsid w:val="00811094"/>
    <w:rsid w:val="0081390C"/>
    <w:rsid w:val="00815353"/>
    <w:rsid w:val="00816831"/>
    <w:rsid w:val="0081683F"/>
    <w:rsid w:val="00824165"/>
    <w:rsid w:val="0083044D"/>
    <w:rsid w:val="00837D67"/>
    <w:rsid w:val="00841E0A"/>
    <w:rsid w:val="0084201A"/>
    <w:rsid w:val="00842122"/>
    <w:rsid w:val="00850089"/>
    <w:rsid w:val="00855D0E"/>
    <w:rsid w:val="00863001"/>
    <w:rsid w:val="00863C9C"/>
    <w:rsid w:val="00866CE2"/>
    <w:rsid w:val="008747E8"/>
    <w:rsid w:val="00883052"/>
    <w:rsid w:val="00885AD0"/>
    <w:rsid w:val="008862ED"/>
    <w:rsid w:val="00890CF4"/>
    <w:rsid w:val="008917F9"/>
    <w:rsid w:val="00892125"/>
    <w:rsid w:val="00893D44"/>
    <w:rsid w:val="008A13B5"/>
    <w:rsid w:val="008A2A83"/>
    <w:rsid w:val="008A66EF"/>
    <w:rsid w:val="008A78F1"/>
    <w:rsid w:val="008B0F6D"/>
    <w:rsid w:val="008B1F12"/>
    <w:rsid w:val="008C01A5"/>
    <w:rsid w:val="008C26E1"/>
    <w:rsid w:val="008D5CB8"/>
    <w:rsid w:val="008D61C0"/>
    <w:rsid w:val="008E1D62"/>
    <w:rsid w:val="008E288D"/>
    <w:rsid w:val="009100C3"/>
    <w:rsid w:val="00910CC9"/>
    <w:rsid w:val="00910E8A"/>
    <w:rsid w:val="00910F0E"/>
    <w:rsid w:val="00912A69"/>
    <w:rsid w:val="00932A25"/>
    <w:rsid w:val="009336F7"/>
    <w:rsid w:val="009341E8"/>
    <w:rsid w:val="009374B5"/>
    <w:rsid w:val="00941FC4"/>
    <w:rsid w:val="009447EA"/>
    <w:rsid w:val="00945BFB"/>
    <w:rsid w:val="00946F3C"/>
    <w:rsid w:val="00947F3E"/>
    <w:rsid w:val="00950963"/>
    <w:rsid w:val="00950C04"/>
    <w:rsid w:val="00950F47"/>
    <w:rsid w:val="00952502"/>
    <w:rsid w:val="00953D8A"/>
    <w:rsid w:val="00961AE5"/>
    <w:rsid w:val="00963354"/>
    <w:rsid w:val="00963B63"/>
    <w:rsid w:val="009675C9"/>
    <w:rsid w:val="00971DDC"/>
    <w:rsid w:val="009731A9"/>
    <w:rsid w:val="00976A83"/>
    <w:rsid w:val="00976F65"/>
    <w:rsid w:val="0097796E"/>
    <w:rsid w:val="009800E6"/>
    <w:rsid w:val="009816A2"/>
    <w:rsid w:val="00990400"/>
    <w:rsid w:val="00990AEC"/>
    <w:rsid w:val="009A06B2"/>
    <w:rsid w:val="009A07C9"/>
    <w:rsid w:val="009A14B6"/>
    <w:rsid w:val="009A2C38"/>
    <w:rsid w:val="009A5374"/>
    <w:rsid w:val="009B3F29"/>
    <w:rsid w:val="009B679D"/>
    <w:rsid w:val="009D0501"/>
    <w:rsid w:val="009D1A95"/>
    <w:rsid w:val="009D2FED"/>
    <w:rsid w:val="009D4527"/>
    <w:rsid w:val="009E0F13"/>
    <w:rsid w:val="009E54E9"/>
    <w:rsid w:val="009E6645"/>
    <w:rsid w:val="009F0414"/>
    <w:rsid w:val="009F19FF"/>
    <w:rsid w:val="009F4FAD"/>
    <w:rsid w:val="00A06ADA"/>
    <w:rsid w:val="00A13038"/>
    <w:rsid w:val="00A1397E"/>
    <w:rsid w:val="00A21646"/>
    <w:rsid w:val="00A27938"/>
    <w:rsid w:val="00A30302"/>
    <w:rsid w:val="00A3030E"/>
    <w:rsid w:val="00A3089B"/>
    <w:rsid w:val="00A32AE3"/>
    <w:rsid w:val="00A34DDD"/>
    <w:rsid w:val="00A40E90"/>
    <w:rsid w:val="00A43037"/>
    <w:rsid w:val="00A4757D"/>
    <w:rsid w:val="00A515BC"/>
    <w:rsid w:val="00A53221"/>
    <w:rsid w:val="00A5795D"/>
    <w:rsid w:val="00A66FB6"/>
    <w:rsid w:val="00A73AA4"/>
    <w:rsid w:val="00A75977"/>
    <w:rsid w:val="00A75C8E"/>
    <w:rsid w:val="00A77F6B"/>
    <w:rsid w:val="00A81BB2"/>
    <w:rsid w:val="00A846AD"/>
    <w:rsid w:val="00A85DE3"/>
    <w:rsid w:val="00A916F9"/>
    <w:rsid w:val="00A95454"/>
    <w:rsid w:val="00A97BFA"/>
    <w:rsid w:val="00AA0532"/>
    <w:rsid w:val="00AA2525"/>
    <w:rsid w:val="00AA42EA"/>
    <w:rsid w:val="00AA5616"/>
    <w:rsid w:val="00AA5770"/>
    <w:rsid w:val="00AA5C05"/>
    <w:rsid w:val="00AB080B"/>
    <w:rsid w:val="00AB22D9"/>
    <w:rsid w:val="00AB3A76"/>
    <w:rsid w:val="00AB4208"/>
    <w:rsid w:val="00AB4FC5"/>
    <w:rsid w:val="00AB623D"/>
    <w:rsid w:val="00AB6D6A"/>
    <w:rsid w:val="00AB7730"/>
    <w:rsid w:val="00AB7C8C"/>
    <w:rsid w:val="00AC2407"/>
    <w:rsid w:val="00AC26B0"/>
    <w:rsid w:val="00AC4905"/>
    <w:rsid w:val="00AD32D9"/>
    <w:rsid w:val="00AD61BD"/>
    <w:rsid w:val="00AE096B"/>
    <w:rsid w:val="00AE4FB6"/>
    <w:rsid w:val="00AE79EF"/>
    <w:rsid w:val="00AF1326"/>
    <w:rsid w:val="00AF6644"/>
    <w:rsid w:val="00AF6E76"/>
    <w:rsid w:val="00B01224"/>
    <w:rsid w:val="00B03BA4"/>
    <w:rsid w:val="00B04A62"/>
    <w:rsid w:val="00B04EE1"/>
    <w:rsid w:val="00B10254"/>
    <w:rsid w:val="00B10D5E"/>
    <w:rsid w:val="00B13C53"/>
    <w:rsid w:val="00B14525"/>
    <w:rsid w:val="00B14D5C"/>
    <w:rsid w:val="00B24AF6"/>
    <w:rsid w:val="00B3419C"/>
    <w:rsid w:val="00B36355"/>
    <w:rsid w:val="00B36387"/>
    <w:rsid w:val="00B374E0"/>
    <w:rsid w:val="00B37F8C"/>
    <w:rsid w:val="00B438E9"/>
    <w:rsid w:val="00B44320"/>
    <w:rsid w:val="00B450CC"/>
    <w:rsid w:val="00B45E2F"/>
    <w:rsid w:val="00B500A0"/>
    <w:rsid w:val="00B50AAB"/>
    <w:rsid w:val="00B52921"/>
    <w:rsid w:val="00B54124"/>
    <w:rsid w:val="00B55EAC"/>
    <w:rsid w:val="00B6053D"/>
    <w:rsid w:val="00B60BD0"/>
    <w:rsid w:val="00B61771"/>
    <w:rsid w:val="00B65742"/>
    <w:rsid w:val="00B6737E"/>
    <w:rsid w:val="00B67BB3"/>
    <w:rsid w:val="00B71AF2"/>
    <w:rsid w:val="00B75AFD"/>
    <w:rsid w:val="00B77733"/>
    <w:rsid w:val="00B84DA6"/>
    <w:rsid w:val="00B85629"/>
    <w:rsid w:val="00B87781"/>
    <w:rsid w:val="00B93E6B"/>
    <w:rsid w:val="00B93F7C"/>
    <w:rsid w:val="00B94CCE"/>
    <w:rsid w:val="00B958A9"/>
    <w:rsid w:val="00B9649E"/>
    <w:rsid w:val="00B9692D"/>
    <w:rsid w:val="00B97D0F"/>
    <w:rsid w:val="00BB00B6"/>
    <w:rsid w:val="00BB3B16"/>
    <w:rsid w:val="00BC2255"/>
    <w:rsid w:val="00BC5D0D"/>
    <w:rsid w:val="00BD13AE"/>
    <w:rsid w:val="00BD74BD"/>
    <w:rsid w:val="00BD7C01"/>
    <w:rsid w:val="00BE0328"/>
    <w:rsid w:val="00BE3266"/>
    <w:rsid w:val="00BE39AE"/>
    <w:rsid w:val="00BE5A49"/>
    <w:rsid w:val="00BE6EFC"/>
    <w:rsid w:val="00BF432B"/>
    <w:rsid w:val="00BF51EA"/>
    <w:rsid w:val="00BF6472"/>
    <w:rsid w:val="00C0629D"/>
    <w:rsid w:val="00C1108A"/>
    <w:rsid w:val="00C11B28"/>
    <w:rsid w:val="00C14238"/>
    <w:rsid w:val="00C1696D"/>
    <w:rsid w:val="00C22234"/>
    <w:rsid w:val="00C23186"/>
    <w:rsid w:val="00C23883"/>
    <w:rsid w:val="00C3438C"/>
    <w:rsid w:val="00C3701A"/>
    <w:rsid w:val="00C40917"/>
    <w:rsid w:val="00C50D28"/>
    <w:rsid w:val="00C5686B"/>
    <w:rsid w:val="00C57D9D"/>
    <w:rsid w:val="00C73BF4"/>
    <w:rsid w:val="00C74024"/>
    <w:rsid w:val="00C75548"/>
    <w:rsid w:val="00C777F0"/>
    <w:rsid w:val="00C83B15"/>
    <w:rsid w:val="00C87F29"/>
    <w:rsid w:val="00C909B2"/>
    <w:rsid w:val="00C90D9D"/>
    <w:rsid w:val="00C925C8"/>
    <w:rsid w:val="00C951D5"/>
    <w:rsid w:val="00C96023"/>
    <w:rsid w:val="00CA34C3"/>
    <w:rsid w:val="00CA50DD"/>
    <w:rsid w:val="00CA659F"/>
    <w:rsid w:val="00CA7396"/>
    <w:rsid w:val="00CA7963"/>
    <w:rsid w:val="00CB5B35"/>
    <w:rsid w:val="00CB7AA9"/>
    <w:rsid w:val="00CB7F84"/>
    <w:rsid w:val="00CC0BE9"/>
    <w:rsid w:val="00CC1815"/>
    <w:rsid w:val="00CC22DF"/>
    <w:rsid w:val="00CC3F3E"/>
    <w:rsid w:val="00CC65A4"/>
    <w:rsid w:val="00CD3145"/>
    <w:rsid w:val="00CD5EDD"/>
    <w:rsid w:val="00CE4788"/>
    <w:rsid w:val="00CE7A7E"/>
    <w:rsid w:val="00CF1B55"/>
    <w:rsid w:val="00CF1DA3"/>
    <w:rsid w:val="00CF6AA8"/>
    <w:rsid w:val="00D01B8C"/>
    <w:rsid w:val="00D0310E"/>
    <w:rsid w:val="00D05A6A"/>
    <w:rsid w:val="00D12A5F"/>
    <w:rsid w:val="00D12FFD"/>
    <w:rsid w:val="00D179F2"/>
    <w:rsid w:val="00D26B7B"/>
    <w:rsid w:val="00D32A51"/>
    <w:rsid w:val="00D36BAD"/>
    <w:rsid w:val="00D41A1D"/>
    <w:rsid w:val="00D42B4C"/>
    <w:rsid w:val="00D43664"/>
    <w:rsid w:val="00D43DE2"/>
    <w:rsid w:val="00D44538"/>
    <w:rsid w:val="00D4751D"/>
    <w:rsid w:val="00D53728"/>
    <w:rsid w:val="00D54A11"/>
    <w:rsid w:val="00D554DD"/>
    <w:rsid w:val="00D64B7F"/>
    <w:rsid w:val="00D6594D"/>
    <w:rsid w:val="00D71899"/>
    <w:rsid w:val="00D769A7"/>
    <w:rsid w:val="00D81615"/>
    <w:rsid w:val="00D84B14"/>
    <w:rsid w:val="00D85B65"/>
    <w:rsid w:val="00D87855"/>
    <w:rsid w:val="00D90913"/>
    <w:rsid w:val="00D971B4"/>
    <w:rsid w:val="00DA039B"/>
    <w:rsid w:val="00DA0F22"/>
    <w:rsid w:val="00DA4696"/>
    <w:rsid w:val="00DA5679"/>
    <w:rsid w:val="00DA760A"/>
    <w:rsid w:val="00DB2E59"/>
    <w:rsid w:val="00DB358F"/>
    <w:rsid w:val="00DB691A"/>
    <w:rsid w:val="00DC1746"/>
    <w:rsid w:val="00DC44F1"/>
    <w:rsid w:val="00DC4BE6"/>
    <w:rsid w:val="00DC7A11"/>
    <w:rsid w:val="00DD3228"/>
    <w:rsid w:val="00DE7BF4"/>
    <w:rsid w:val="00DF5282"/>
    <w:rsid w:val="00DF6D26"/>
    <w:rsid w:val="00E03532"/>
    <w:rsid w:val="00E068CE"/>
    <w:rsid w:val="00E10119"/>
    <w:rsid w:val="00E12774"/>
    <w:rsid w:val="00E14C81"/>
    <w:rsid w:val="00E20451"/>
    <w:rsid w:val="00E22827"/>
    <w:rsid w:val="00E25EC6"/>
    <w:rsid w:val="00E362E2"/>
    <w:rsid w:val="00E42915"/>
    <w:rsid w:val="00E43DE0"/>
    <w:rsid w:val="00E43FD5"/>
    <w:rsid w:val="00E4517C"/>
    <w:rsid w:val="00E53964"/>
    <w:rsid w:val="00E56510"/>
    <w:rsid w:val="00E6518B"/>
    <w:rsid w:val="00E677D0"/>
    <w:rsid w:val="00E7305D"/>
    <w:rsid w:val="00E771D9"/>
    <w:rsid w:val="00E80CB1"/>
    <w:rsid w:val="00E90BF2"/>
    <w:rsid w:val="00E9274C"/>
    <w:rsid w:val="00E96D61"/>
    <w:rsid w:val="00E97761"/>
    <w:rsid w:val="00EA24F7"/>
    <w:rsid w:val="00EA70F7"/>
    <w:rsid w:val="00EA780C"/>
    <w:rsid w:val="00EB32AB"/>
    <w:rsid w:val="00EB69D3"/>
    <w:rsid w:val="00EC064A"/>
    <w:rsid w:val="00EC4A19"/>
    <w:rsid w:val="00ED33AB"/>
    <w:rsid w:val="00ED6EB9"/>
    <w:rsid w:val="00EE0D6B"/>
    <w:rsid w:val="00EE29AD"/>
    <w:rsid w:val="00EF14C2"/>
    <w:rsid w:val="00F03539"/>
    <w:rsid w:val="00F03C55"/>
    <w:rsid w:val="00F07352"/>
    <w:rsid w:val="00F11796"/>
    <w:rsid w:val="00F1263C"/>
    <w:rsid w:val="00F15E08"/>
    <w:rsid w:val="00F214B3"/>
    <w:rsid w:val="00F22962"/>
    <w:rsid w:val="00F31D66"/>
    <w:rsid w:val="00F34F0A"/>
    <w:rsid w:val="00F363EC"/>
    <w:rsid w:val="00F366EF"/>
    <w:rsid w:val="00F37E33"/>
    <w:rsid w:val="00F40022"/>
    <w:rsid w:val="00F40377"/>
    <w:rsid w:val="00F413AC"/>
    <w:rsid w:val="00F43303"/>
    <w:rsid w:val="00F4652D"/>
    <w:rsid w:val="00F56DBC"/>
    <w:rsid w:val="00F71CF7"/>
    <w:rsid w:val="00F80415"/>
    <w:rsid w:val="00F829C3"/>
    <w:rsid w:val="00F83BED"/>
    <w:rsid w:val="00F90883"/>
    <w:rsid w:val="00F93987"/>
    <w:rsid w:val="00F96B97"/>
    <w:rsid w:val="00F97774"/>
    <w:rsid w:val="00FA1756"/>
    <w:rsid w:val="00FA3207"/>
    <w:rsid w:val="00FA36E2"/>
    <w:rsid w:val="00FA405D"/>
    <w:rsid w:val="00FA69AA"/>
    <w:rsid w:val="00FB64DB"/>
    <w:rsid w:val="00FC4E97"/>
    <w:rsid w:val="00FC5D4B"/>
    <w:rsid w:val="00FD5409"/>
    <w:rsid w:val="00FD7461"/>
    <w:rsid w:val="00FE2EBF"/>
    <w:rsid w:val="00FE725C"/>
    <w:rsid w:val="00FF4B11"/>
    <w:rsid w:val="00FF5A11"/>
    <w:rsid w:val="00FF62AF"/>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05D5B1"/>
  <w15:docId w15:val="{931A1BAF-02C2-4C27-B763-22E4D2537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1A5"/>
  </w:style>
  <w:style w:type="paragraph" w:styleId="Heading1">
    <w:name w:val="heading 1"/>
    <w:basedOn w:val="Normal"/>
    <w:next w:val="Normal"/>
    <w:link w:val="Heading1Char"/>
    <w:uiPriority w:val="9"/>
    <w:qFormat/>
    <w:rsid w:val="00436781"/>
    <w:pPr>
      <w:keepNext/>
      <w:keepLines/>
      <w:pageBreakBefore/>
      <w:numPr>
        <w:numId w:val="48"/>
      </w:numPr>
      <w:tabs>
        <w:tab w:val="left" w:pos="7200"/>
      </w:tab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rsid w:val="00436781"/>
    <w:pPr>
      <w:keepNext/>
      <w:keepLines/>
      <w:numPr>
        <w:ilvl w:val="1"/>
        <w:numId w:val="48"/>
      </w:numPr>
      <w:outlineLvl w:val="1"/>
    </w:pPr>
    <w:rPr>
      <w:rFonts w:asciiTheme="majorHAnsi" w:eastAsiaTheme="majorEastAsia" w:hAnsiTheme="majorHAnsi" w:cstheme="majorBidi"/>
      <w:b/>
      <w:bCs/>
      <w:color w:val="7030A0"/>
    </w:rPr>
  </w:style>
  <w:style w:type="paragraph" w:styleId="Heading3">
    <w:name w:val="heading 3"/>
    <w:basedOn w:val="Normal"/>
    <w:next w:val="Normal"/>
    <w:link w:val="Heading3Char"/>
    <w:uiPriority w:val="5"/>
    <w:qFormat/>
    <w:rsid w:val="00436781"/>
    <w:pPr>
      <w:keepNext/>
      <w:keepLines/>
      <w:numPr>
        <w:ilvl w:val="2"/>
        <w:numId w:val="48"/>
      </w:numPr>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rsid w:val="00436781"/>
    <w:pPr>
      <w:keepNext/>
      <w:keepLines/>
      <w:numPr>
        <w:ilvl w:val="3"/>
        <w:numId w:val="48"/>
      </w:numPr>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5"/>
    <w:qFormat/>
    <w:rsid w:val="008C01A5"/>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rsid w:val="008C01A5"/>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Like">
    <w:name w:val="Heading 1 Like"/>
    <w:basedOn w:val="Normal"/>
    <w:next w:val="Normal"/>
    <w:uiPriority w:val="2"/>
    <w:qFormat/>
    <w:rsid w:val="008C01A5"/>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8C01A5"/>
    <w:pPr>
      <w:spacing w:line="240" w:lineRule="auto"/>
      <w:ind w:firstLine="0"/>
    </w:pPr>
  </w:style>
  <w:style w:type="character" w:customStyle="1" w:styleId="HeaderChar">
    <w:name w:val="Header Char"/>
    <w:basedOn w:val="DefaultParagraphFont"/>
    <w:link w:val="Header"/>
    <w:uiPriority w:val="99"/>
    <w:rsid w:val="008C01A5"/>
  </w:style>
  <w:style w:type="character" w:styleId="PlaceholderText">
    <w:name w:val="Placeholder Text"/>
    <w:basedOn w:val="DefaultParagraphFont"/>
    <w:uiPriority w:val="99"/>
    <w:semiHidden/>
    <w:rsid w:val="008C01A5"/>
    <w:rPr>
      <w:color w:val="000000" w:themeColor="text1"/>
    </w:rPr>
  </w:style>
  <w:style w:type="paragraph" w:styleId="NoSpacing">
    <w:name w:val="No Spacing"/>
    <w:aliases w:val="No Indent"/>
    <w:uiPriority w:val="3"/>
    <w:qFormat/>
    <w:rsid w:val="008C01A5"/>
    <w:pPr>
      <w:ind w:firstLine="0"/>
    </w:pPr>
  </w:style>
  <w:style w:type="character" w:customStyle="1" w:styleId="Heading1Char">
    <w:name w:val="Heading 1 Char"/>
    <w:basedOn w:val="DefaultParagraphFont"/>
    <w:link w:val="Heading1"/>
    <w:uiPriority w:val="9"/>
    <w:rsid w:val="003622A4"/>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EE29AD"/>
    <w:rPr>
      <w:rFonts w:asciiTheme="majorHAnsi" w:eastAsiaTheme="majorEastAsia" w:hAnsiTheme="majorHAnsi" w:cstheme="majorBidi"/>
      <w:b/>
      <w:bCs/>
      <w:color w:val="7030A0"/>
    </w:rPr>
  </w:style>
  <w:style w:type="paragraph" w:styleId="Title">
    <w:name w:val="Title"/>
    <w:basedOn w:val="Normal"/>
    <w:next w:val="Normal"/>
    <w:link w:val="TitleChar"/>
    <w:uiPriority w:val="1"/>
    <w:qFormat/>
    <w:rsid w:val="008C01A5"/>
    <w:pPr>
      <w:spacing w:before="2400" w:after="480"/>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
    <w:rsid w:val="008C01A5"/>
    <w:rPr>
      <w:rFonts w:asciiTheme="majorHAnsi" w:eastAsiaTheme="majorEastAsia" w:hAnsiTheme="majorHAnsi" w:cstheme="majorBidi"/>
      <w:b/>
    </w:rPr>
  </w:style>
  <w:style w:type="character" w:styleId="Emphasis">
    <w:name w:val="Emphasis"/>
    <w:basedOn w:val="DefaultParagraphFont"/>
    <w:uiPriority w:val="4"/>
    <w:qFormat/>
    <w:rsid w:val="008C01A5"/>
    <w:rPr>
      <w:i/>
      <w:iCs/>
    </w:rPr>
  </w:style>
  <w:style w:type="character" w:customStyle="1" w:styleId="Heading3Char">
    <w:name w:val="Heading 3 Char"/>
    <w:basedOn w:val="DefaultParagraphFont"/>
    <w:link w:val="Heading3"/>
    <w:uiPriority w:val="5"/>
    <w:rsid w:val="003251A3"/>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0A7883"/>
    <w:rPr>
      <w:rFonts w:asciiTheme="majorHAnsi" w:eastAsiaTheme="majorEastAsia" w:hAnsiTheme="majorHAnsi" w:cstheme="majorBidi"/>
      <w:bCs/>
      <w:iCs/>
    </w:rPr>
  </w:style>
  <w:style w:type="character" w:customStyle="1" w:styleId="Heading5Char">
    <w:name w:val="Heading 5 Char"/>
    <w:basedOn w:val="DefaultParagraphFont"/>
    <w:link w:val="Heading5"/>
    <w:uiPriority w:val="5"/>
    <w:rsid w:val="008C01A5"/>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8C01A5"/>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8C01A5"/>
    <w:rPr>
      <w:rFonts w:ascii="Segoe UI" w:hAnsi="Segoe UI" w:cs="Segoe UI"/>
      <w:sz w:val="22"/>
      <w:szCs w:val="18"/>
    </w:rPr>
  </w:style>
  <w:style w:type="paragraph" w:styleId="Bibliography">
    <w:name w:val="Bibliography"/>
    <w:basedOn w:val="Normal"/>
    <w:next w:val="Normal"/>
    <w:uiPriority w:val="6"/>
    <w:unhideWhenUsed/>
    <w:qFormat/>
    <w:rsid w:val="008C01A5"/>
    <w:pPr>
      <w:ind w:left="720" w:hanging="720"/>
    </w:pPr>
  </w:style>
  <w:style w:type="paragraph" w:styleId="BlockText">
    <w:name w:val="Block Text"/>
    <w:basedOn w:val="Normal"/>
    <w:uiPriority w:val="99"/>
    <w:semiHidden/>
    <w:unhideWhenUsed/>
    <w:rsid w:val="008C01A5"/>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rsid w:val="008C01A5"/>
    <w:pPr>
      <w:spacing w:after="120"/>
      <w:ind w:firstLine="0"/>
    </w:pPr>
  </w:style>
  <w:style w:type="character" w:customStyle="1" w:styleId="BodyTextChar">
    <w:name w:val="Body Text Char"/>
    <w:basedOn w:val="DefaultParagraphFont"/>
    <w:link w:val="BodyText"/>
    <w:uiPriority w:val="99"/>
    <w:semiHidden/>
    <w:rsid w:val="008C01A5"/>
  </w:style>
  <w:style w:type="paragraph" w:styleId="BodyText2">
    <w:name w:val="Body Text 2"/>
    <w:basedOn w:val="Normal"/>
    <w:link w:val="BodyText2Char"/>
    <w:uiPriority w:val="99"/>
    <w:semiHidden/>
    <w:unhideWhenUsed/>
    <w:rsid w:val="008C01A5"/>
    <w:pPr>
      <w:spacing w:after="120"/>
      <w:ind w:firstLine="0"/>
    </w:pPr>
  </w:style>
  <w:style w:type="character" w:customStyle="1" w:styleId="BodyText2Char">
    <w:name w:val="Body Text 2 Char"/>
    <w:basedOn w:val="DefaultParagraphFont"/>
    <w:link w:val="BodyText2"/>
    <w:uiPriority w:val="99"/>
    <w:semiHidden/>
    <w:rsid w:val="008C01A5"/>
  </w:style>
  <w:style w:type="paragraph" w:styleId="BodyText3">
    <w:name w:val="Body Text 3"/>
    <w:basedOn w:val="Normal"/>
    <w:link w:val="BodyText3Char"/>
    <w:uiPriority w:val="99"/>
    <w:semiHidden/>
    <w:unhideWhenUsed/>
    <w:rsid w:val="008C01A5"/>
    <w:pPr>
      <w:spacing w:after="120"/>
      <w:ind w:firstLine="0"/>
    </w:pPr>
    <w:rPr>
      <w:sz w:val="22"/>
      <w:szCs w:val="16"/>
    </w:rPr>
  </w:style>
  <w:style w:type="character" w:customStyle="1" w:styleId="BodyText3Char">
    <w:name w:val="Body Text 3 Char"/>
    <w:basedOn w:val="DefaultParagraphFont"/>
    <w:link w:val="BodyText3"/>
    <w:uiPriority w:val="99"/>
    <w:semiHidden/>
    <w:rsid w:val="008C01A5"/>
    <w:rPr>
      <w:sz w:val="22"/>
      <w:szCs w:val="16"/>
    </w:rPr>
  </w:style>
  <w:style w:type="paragraph" w:styleId="BodyTextFirstIndent">
    <w:name w:val="Body Text First Indent"/>
    <w:basedOn w:val="BodyText"/>
    <w:link w:val="BodyTextFirstIndentChar"/>
    <w:uiPriority w:val="99"/>
    <w:semiHidden/>
    <w:unhideWhenUsed/>
    <w:rsid w:val="008C01A5"/>
    <w:pPr>
      <w:spacing w:after="0"/>
    </w:pPr>
  </w:style>
  <w:style w:type="character" w:customStyle="1" w:styleId="BodyTextFirstIndentChar">
    <w:name w:val="Body Text First Indent Char"/>
    <w:basedOn w:val="BodyTextChar"/>
    <w:link w:val="BodyTextFirstIndent"/>
    <w:uiPriority w:val="99"/>
    <w:semiHidden/>
    <w:rsid w:val="008C01A5"/>
  </w:style>
  <w:style w:type="paragraph" w:styleId="BodyTextIndent">
    <w:name w:val="Body Text Indent"/>
    <w:basedOn w:val="Normal"/>
    <w:link w:val="BodyTextIndentChar"/>
    <w:uiPriority w:val="99"/>
    <w:semiHidden/>
    <w:unhideWhenUsed/>
    <w:rsid w:val="008C01A5"/>
    <w:pPr>
      <w:spacing w:after="120"/>
      <w:ind w:left="360" w:firstLine="0"/>
    </w:pPr>
  </w:style>
  <w:style w:type="character" w:customStyle="1" w:styleId="BodyTextIndentChar">
    <w:name w:val="Body Text Indent Char"/>
    <w:basedOn w:val="DefaultParagraphFont"/>
    <w:link w:val="BodyTextIndent"/>
    <w:uiPriority w:val="99"/>
    <w:semiHidden/>
    <w:rsid w:val="008C01A5"/>
  </w:style>
  <w:style w:type="paragraph" w:styleId="BodyTextFirstIndent2">
    <w:name w:val="Body Text First Indent 2"/>
    <w:basedOn w:val="BodyTextIndent"/>
    <w:link w:val="BodyTextFirstIndent2Char"/>
    <w:uiPriority w:val="99"/>
    <w:semiHidden/>
    <w:unhideWhenUsed/>
    <w:rsid w:val="008C01A5"/>
    <w:pPr>
      <w:spacing w:after="0"/>
    </w:pPr>
  </w:style>
  <w:style w:type="character" w:customStyle="1" w:styleId="BodyTextFirstIndent2Char">
    <w:name w:val="Body Text First Indent 2 Char"/>
    <w:basedOn w:val="BodyTextIndentChar"/>
    <w:link w:val="BodyTextFirstIndent2"/>
    <w:uiPriority w:val="99"/>
    <w:semiHidden/>
    <w:rsid w:val="008C01A5"/>
  </w:style>
  <w:style w:type="paragraph" w:styleId="BodyTextIndent2">
    <w:name w:val="Body Text Indent 2"/>
    <w:basedOn w:val="Normal"/>
    <w:link w:val="BodyTextIndent2Char"/>
    <w:uiPriority w:val="99"/>
    <w:semiHidden/>
    <w:unhideWhenUsed/>
    <w:rsid w:val="008C01A5"/>
    <w:pPr>
      <w:spacing w:after="120"/>
      <w:ind w:left="360" w:firstLine="0"/>
    </w:pPr>
  </w:style>
  <w:style w:type="character" w:customStyle="1" w:styleId="BodyTextIndent2Char">
    <w:name w:val="Body Text Indent 2 Char"/>
    <w:basedOn w:val="DefaultParagraphFont"/>
    <w:link w:val="BodyTextIndent2"/>
    <w:uiPriority w:val="99"/>
    <w:semiHidden/>
    <w:rsid w:val="008C01A5"/>
  </w:style>
  <w:style w:type="paragraph" w:styleId="BodyTextIndent3">
    <w:name w:val="Body Text Indent 3"/>
    <w:basedOn w:val="Normal"/>
    <w:link w:val="BodyTextIndent3Char"/>
    <w:uiPriority w:val="99"/>
    <w:semiHidden/>
    <w:unhideWhenUsed/>
    <w:rsid w:val="008C01A5"/>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8C01A5"/>
    <w:rPr>
      <w:sz w:val="22"/>
      <w:szCs w:val="16"/>
    </w:rPr>
  </w:style>
  <w:style w:type="paragraph" w:styleId="Caption">
    <w:name w:val="caption"/>
    <w:basedOn w:val="Normal"/>
    <w:next w:val="Normal"/>
    <w:uiPriority w:val="35"/>
    <w:unhideWhenUsed/>
    <w:qFormat/>
    <w:rsid w:val="002E3D33"/>
    <w:pPr>
      <w:pageBreakBefore/>
      <w:spacing w:after="120"/>
      <w:ind w:firstLine="0"/>
    </w:pPr>
    <w:rPr>
      <w:b/>
      <w:iCs/>
      <w:color w:val="000000" w:themeColor="text2"/>
      <w:szCs w:val="18"/>
    </w:rPr>
  </w:style>
  <w:style w:type="paragraph" w:styleId="Closing">
    <w:name w:val="Closing"/>
    <w:basedOn w:val="Normal"/>
    <w:link w:val="ClosingChar"/>
    <w:uiPriority w:val="99"/>
    <w:semiHidden/>
    <w:unhideWhenUsed/>
    <w:rsid w:val="008C01A5"/>
    <w:pPr>
      <w:spacing w:line="240" w:lineRule="auto"/>
      <w:ind w:left="4320" w:firstLine="0"/>
    </w:pPr>
  </w:style>
  <w:style w:type="character" w:customStyle="1" w:styleId="ClosingChar">
    <w:name w:val="Closing Char"/>
    <w:basedOn w:val="DefaultParagraphFont"/>
    <w:link w:val="Closing"/>
    <w:uiPriority w:val="99"/>
    <w:semiHidden/>
    <w:rsid w:val="008C01A5"/>
  </w:style>
  <w:style w:type="paragraph" w:styleId="CommentText">
    <w:name w:val="annotation text"/>
    <w:basedOn w:val="Normal"/>
    <w:link w:val="CommentTextChar"/>
    <w:uiPriority w:val="99"/>
    <w:semiHidden/>
    <w:unhideWhenUsed/>
    <w:rsid w:val="008C01A5"/>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8C01A5"/>
    <w:rPr>
      <w:sz w:val="22"/>
      <w:szCs w:val="20"/>
    </w:rPr>
  </w:style>
  <w:style w:type="paragraph" w:styleId="CommentSubject">
    <w:name w:val="annotation subject"/>
    <w:basedOn w:val="CommentText"/>
    <w:next w:val="CommentText"/>
    <w:link w:val="CommentSubjectChar"/>
    <w:uiPriority w:val="99"/>
    <w:semiHidden/>
    <w:unhideWhenUsed/>
    <w:rsid w:val="008C01A5"/>
    <w:rPr>
      <w:b/>
      <w:bCs/>
    </w:rPr>
  </w:style>
  <w:style w:type="character" w:customStyle="1" w:styleId="CommentSubjectChar">
    <w:name w:val="Comment Subject Char"/>
    <w:basedOn w:val="CommentTextChar"/>
    <w:link w:val="CommentSubject"/>
    <w:uiPriority w:val="99"/>
    <w:semiHidden/>
    <w:rsid w:val="008C01A5"/>
    <w:rPr>
      <w:b/>
      <w:bCs/>
      <w:sz w:val="22"/>
      <w:szCs w:val="20"/>
    </w:rPr>
  </w:style>
  <w:style w:type="paragraph" w:styleId="Date">
    <w:name w:val="Date"/>
    <w:basedOn w:val="Normal"/>
    <w:next w:val="Normal"/>
    <w:link w:val="DateChar"/>
    <w:uiPriority w:val="99"/>
    <w:semiHidden/>
    <w:unhideWhenUsed/>
    <w:rsid w:val="008C01A5"/>
    <w:pPr>
      <w:ind w:firstLine="0"/>
    </w:pPr>
  </w:style>
  <w:style w:type="character" w:customStyle="1" w:styleId="DateChar">
    <w:name w:val="Date Char"/>
    <w:basedOn w:val="DefaultParagraphFont"/>
    <w:link w:val="Date"/>
    <w:uiPriority w:val="99"/>
    <w:semiHidden/>
    <w:rsid w:val="008C01A5"/>
  </w:style>
  <w:style w:type="paragraph" w:styleId="DocumentMap">
    <w:name w:val="Document Map"/>
    <w:basedOn w:val="Normal"/>
    <w:link w:val="DocumentMapChar"/>
    <w:uiPriority w:val="99"/>
    <w:semiHidden/>
    <w:unhideWhenUsed/>
    <w:rsid w:val="008C01A5"/>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8C01A5"/>
    <w:rPr>
      <w:rFonts w:ascii="Segoe UI" w:hAnsi="Segoe UI" w:cs="Segoe UI"/>
      <w:sz w:val="22"/>
      <w:szCs w:val="16"/>
    </w:rPr>
  </w:style>
  <w:style w:type="paragraph" w:styleId="E-mailSignature">
    <w:name w:val="E-mail Signature"/>
    <w:basedOn w:val="Normal"/>
    <w:link w:val="E-mailSignatureChar"/>
    <w:uiPriority w:val="99"/>
    <w:semiHidden/>
    <w:unhideWhenUsed/>
    <w:rsid w:val="008C01A5"/>
    <w:pPr>
      <w:spacing w:line="240" w:lineRule="auto"/>
      <w:ind w:firstLine="0"/>
    </w:pPr>
  </w:style>
  <w:style w:type="character" w:customStyle="1" w:styleId="E-mailSignatureChar">
    <w:name w:val="E-mail Signature Char"/>
    <w:basedOn w:val="DefaultParagraphFont"/>
    <w:link w:val="E-mailSignature"/>
    <w:uiPriority w:val="99"/>
    <w:semiHidden/>
    <w:rsid w:val="008C01A5"/>
  </w:style>
  <w:style w:type="paragraph" w:styleId="FootnoteText">
    <w:name w:val="footnote text"/>
    <w:basedOn w:val="Normal"/>
    <w:link w:val="FootnoteTextChar"/>
    <w:uiPriority w:val="99"/>
    <w:semiHidden/>
    <w:unhideWhenUsed/>
    <w:rsid w:val="008C01A5"/>
    <w:pPr>
      <w:spacing w:line="240" w:lineRule="auto"/>
    </w:pPr>
    <w:rPr>
      <w:sz w:val="22"/>
      <w:szCs w:val="20"/>
    </w:rPr>
  </w:style>
  <w:style w:type="character" w:customStyle="1" w:styleId="FootnoteTextChar">
    <w:name w:val="Footnote Text Char"/>
    <w:basedOn w:val="DefaultParagraphFont"/>
    <w:link w:val="FootnoteText"/>
    <w:uiPriority w:val="99"/>
    <w:semiHidden/>
    <w:rsid w:val="008C01A5"/>
    <w:rPr>
      <w:sz w:val="22"/>
      <w:szCs w:val="20"/>
    </w:rPr>
  </w:style>
  <w:style w:type="paragraph" w:styleId="EnvelopeAddress">
    <w:name w:val="envelope address"/>
    <w:basedOn w:val="Normal"/>
    <w:uiPriority w:val="99"/>
    <w:semiHidden/>
    <w:unhideWhenUsed/>
    <w:rsid w:val="008C01A5"/>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8C01A5"/>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rsid w:val="008C01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01A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8C01A5"/>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rsid w:val="008C01A5"/>
    <w:pPr>
      <w:spacing w:line="240" w:lineRule="auto"/>
      <w:ind w:firstLine="0"/>
    </w:pPr>
    <w:rPr>
      <w:i/>
      <w:iCs/>
    </w:rPr>
  </w:style>
  <w:style w:type="character" w:customStyle="1" w:styleId="HTMLAddressChar">
    <w:name w:val="HTML Address Char"/>
    <w:basedOn w:val="DefaultParagraphFont"/>
    <w:link w:val="HTMLAddress"/>
    <w:uiPriority w:val="99"/>
    <w:semiHidden/>
    <w:rsid w:val="008C01A5"/>
    <w:rPr>
      <w:i/>
      <w:iCs/>
    </w:rPr>
  </w:style>
  <w:style w:type="paragraph" w:styleId="HTMLPreformatted">
    <w:name w:val="HTML Preformatted"/>
    <w:basedOn w:val="Normal"/>
    <w:link w:val="HTMLPreformattedChar"/>
    <w:uiPriority w:val="99"/>
    <w:semiHidden/>
    <w:unhideWhenUsed/>
    <w:rsid w:val="008C01A5"/>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8C01A5"/>
    <w:rPr>
      <w:rFonts w:ascii="Consolas" w:hAnsi="Consolas" w:cs="Consolas"/>
      <w:sz w:val="22"/>
      <w:szCs w:val="20"/>
    </w:rPr>
  </w:style>
  <w:style w:type="paragraph" w:styleId="Index1">
    <w:name w:val="index 1"/>
    <w:basedOn w:val="Normal"/>
    <w:next w:val="Normal"/>
    <w:autoRedefine/>
    <w:uiPriority w:val="99"/>
    <w:semiHidden/>
    <w:unhideWhenUsed/>
    <w:rsid w:val="008C01A5"/>
    <w:pPr>
      <w:spacing w:line="240" w:lineRule="auto"/>
      <w:ind w:left="240" w:firstLine="0"/>
    </w:pPr>
  </w:style>
  <w:style w:type="paragraph" w:styleId="Index2">
    <w:name w:val="index 2"/>
    <w:basedOn w:val="Normal"/>
    <w:next w:val="Normal"/>
    <w:autoRedefine/>
    <w:uiPriority w:val="99"/>
    <w:semiHidden/>
    <w:unhideWhenUsed/>
    <w:rsid w:val="008C01A5"/>
    <w:pPr>
      <w:spacing w:line="240" w:lineRule="auto"/>
      <w:ind w:left="480" w:firstLine="0"/>
    </w:pPr>
  </w:style>
  <w:style w:type="paragraph" w:styleId="Index3">
    <w:name w:val="index 3"/>
    <w:basedOn w:val="Normal"/>
    <w:next w:val="Normal"/>
    <w:autoRedefine/>
    <w:uiPriority w:val="99"/>
    <w:semiHidden/>
    <w:unhideWhenUsed/>
    <w:rsid w:val="008C01A5"/>
    <w:pPr>
      <w:spacing w:line="240" w:lineRule="auto"/>
      <w:ind w:left="720" w:firstLine="0"/>
    </w:pPr>
  </w:style>
  <w:style w:type="paragraph" w:styleId="Index4">
    <w:name w:val="index 4"/>
    <w:basedOn w:val="Normal"/>
    <w:next w:val="Normal"/>
    <w:autoRedefine/>
    <w:uiPriority w:val="99"/>
    <w:semiHidden/>
    <w:unhideWhenUsed/>
    <w:rsid w:val="008C01A5"/>
    <w:pPr>
      <w:spacing w:line="240" w:lineRule="auto"/>
      <w:ind w:left="960" w:firstLine="0"/>
    </w:pPr>
  </w:style>
  <w:style w:type="paragraph" w:styleId="Index5">
    <w:name w:val="index 5"/>
    <w:basedOn w:val="Normal"/>
    <w:next w:val="Normal"/>
    <w:autoRedefine/>
    <w:uiPriority w:val="99"/>
    <w:semiHidden/>
    <w:unhideWhenUsed/>
    <w:rsid w:val="008C01A5"/>
    <w:pPr>
      <w:spacing w:line="240" w:lineRule="auto"/>
      <w:ind w:left="1200" w:firstLine="0"/>
    </w:pPr>
  </w:style>
  <w:style w:type="paragraph" w:styleId="Index6">
    <w:name w:val="index 6"/>
    <w:basedOn w:val="Normal"/>
    <w:next w:val="Normal"/>
    <w:autoRedefine/>
    <w:uiPriority w:val="99"/>
    <w:semiHidden/>
    <w:unhideWhenUsed/>
    <w:rsid w:val="008C01A5"/>
    <w:pPr>
      <w:spacing w:line="240" w:lineRule="auto"/>
      <w:ind w:left="1440" w:firstLine="0"/>
    </w:pPr>
  </w:style>
  <w:style w:type="paragraph" w:styleId="Index7">
    <w:name w:val="index 7"/>
    <w:basedOn w:val="Normal"/>
    <w:next w:val="Normal"/>
    <w:autoRedefine/>
    <w:uiPriority w:val="99"/>
    <w:semiHidden/>
    <w:unhideWhenUsed/>
    <w:rsid w:val="008C01A5"/>
    <w:pPr>
      <w:spacing w:line="240" w:lineRule="auto"/>
      <w:ind w:left="1680" w:firstLine="0"/>
    </w:pPr>
  </w:style>
  <w:style w:type="paragraph" w:styleId="Index8">
    <w:name w:val="index 8"/>
    <w:basedOn w:val="Normal"/>
    <w:next w:val="Normal"/>
    <w:autoRedefine/>
    <w:uiPriority w:val="99"/>
    <w:semiHidden/>
    <w:unhideWhenUsed/>
    <w:rsid w:val="008C01A5"/>
    <w:pPr>
      <w:spacing w:line="240" w:lineRule="auto"/>
      <w:ind w:left="1920" w:firstLine="0"/>
    </w:pPr>
  </w:style>
  <w:style w:type="paragraph" w:styleId="Index9">
    <w:name w:val="index 9"/>
    <w:basedOn w:val="Normal"/>
    <w:next w:val="Normal"/>
    <w:autoRedefine/>
    <w:uiPriority w:val="99"/>
    <w:semiHidden/>
    <w:unhideWhenUsed/>
    <w:rsid w:val="008C01A5"/>
    <w:pPr>
      <w:spacing w:line="240" w:lineRule="auto"/>
      <w:ind w:left="2160" w:firstLine="0"/>
    </w:pPr>
  </w:style>
  <w:style w:type="paragraph" w:styleId="IndexHeading">
    <w:name w:val="index heading"/>
    <w:basedOn w:val="Normal"/>
    <w:next w:val="Index1"/>
    <w:uiPriority w:val="99"/>
    <w:semiHidden/>
    <w:unhideWhenUsed/>
    <w:rsid w:val="008C01A5"/>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8C01A5"/>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8C01A5"/>
    <w:rPr>
      <w:i/>
      <w:iCs/>
      <w:color w:val="6E6E6E" w:themeColor="accent1" w:themeShade="80"/>
    </w:rPr>
  </w:style>
  <w:style w:type="paragraph" w:styleId="List">
    <w:name w:val="List"/>
    <w:basedOn w:val="Normal"/>
    <w:uiPriority w:val="99"/>
    <w:semiHidden/>
    <w:unhideWhenUsed/>
    <w:rsid w:val="008C01A5"/>
    <w:pPr>
      <w:ind w:left="360" w:firstLine="0"/>
      <w:contextualSpacing/>
    </w:pPr>
  </w:style>
  <w:style w:type="paragraph" w:styleId="List2">
    <w:name w:val="List 2"/>
    <w:basedOn w:val="Normal"/>
    <w:uiPriority w:val="99"/>
    <w:semiHidden/>
    <w:unhideWhenUsed/>
    <w:rsid w:val="008C01A5"/>
    <w:pPr>
      <w:ind w:left="720" w:firstLine="0"/>
      <w:contextualSpacing/>
    </w:pPr>
  </w:style>
  <w:style w:type="paragraph" w:styleId="List3">
    <w:name w:val="List 3"/>
    <w:basedOn w:val="Normal"/>
    <w:uiPriority w:val="99"/>
    <w:semiHidden/>
    <w:unhideWhenUsed/>
    <w:rsid w:val="008C01A5"/>
    <w:pPr>
      <w:ind w:left="1080" w:firstLine="0"/>
      <w:contextualSpacing/>
    </w:pPr>
  </w:style>
  <w:style w:type="paragraph" w:styleId="List4">
    <w:name w:val="List 4"/>
    <w:basedOn w:val="Normal"/>
    <w:uiPriority w:val="99"/>
    <w:semiHidden/>
    <w:unhideWhenUsed/>
    <w:rsid w:val="008C01A5"/>
    <w:pPr>
      <w:ind w:left="1440" w:firstLine="0"/>
      <w:contextualSpacing/>
    </w:pPr>
  </w:style>
  <w:style w:type="paragraph" w:styleId="List5">
    <w:name w:val="List 5"/>
    <w:basedOn w:val="Normal"/>
    <w:uiPriority w:val="99"/>
    <w:semiHidden/>
    <w:unhideWhenUsed/>
    <w:rsid w:val="008C01A5"/>
    <w:pPr>
      <w:ind w:left="1800" w:firstLine="0"/>
      <w:contextualSpacing/>
    </w:pPr>
  </w:style>
  <w:style w:type="paragraph" w:styleId="ListBullet">
    <w:name w:val="List Bullet"/>
    <w:basedOn w:val="Normal"/>
    <w:uiPriority w:val="8"/>
    <w:unhideWhenUsed/>
    <w:qFormat/>
    <w:rsid w:val="008C01A5"/>
    <w:pPr>
      <w:numPr>
        <w:numId w:val="16"/>
      </w:numPr>
      <w:contextualSpacing/>
    </w:pPr>
  </w:style>
  <w:style w:type="paragraph" w:styleId="ListBullet2">
    <w:name w:val="List Bullet 2"/>
    <w:basedOn w:val="Normal"/>
    <w:uiPriority w:val="99"/>
    <w:semiHidden/>
    <w:unhideWhenUsed/>
    <w:rsid w:val="008C01A5"/>
    <w:pPr>
      <w:numPr>
        <w:numId w:val="17"/>
      </w:numPr>
      <w:contextualSpacing/>
    </w:pPr>
  </w:style>
  <w:style w:type="paragraph" w:styleId="ListBullet3">
    <w:name w:val="List Bullet 3"/>
    <w:basedOn w:val="Normal"/>
    <w:uiPriority w:val="99"/>
    <w:semiHidden/>
    <w:unhideWhenUsed/>
    <w:rsid w:val="008C01A5"/>
    <w:pPr>
      <w:numPr>
        <w:numId w:val="18"/>
      </w:numPr>
      <w:contextualSpacing/>
    </w:pPr>
  </w:style>
  <w:style w:type="paragraph" w:styleId="ListBullet4">
    <w:name w:val="List Bullet 4"/>
    <w:basedOn w:val="Normal"/>
    <w:uiPriority w:val="99"/>
    <w:semiHidden/>
    <w:unhideWhenUsed/>
    <w:rsid w:val="008C01A5"/>
    <w:pPr>
      <w:numPr>
        <w:numId w:val="19"/>
      </w:numPr>
      <w:contextualSpacing/>
    </w:pPr>
  </w:style>
  <w:style w:type="paragraph" w:styleId="ListBullet5">
    <w:name w:val="List Bullet 5"/>
    <w:basedOn w:val="Normal"/>
    <w:uiPriority w:val="99"/>
    <w:semiHidden/>
    <w:unhideWhenUsed/>
    <w:rsid w:val="008C01A5"/>
    <w:pPr>
      <w:numPr>
        <w:numId w:val="20"/>
      </w:numPr>
      <w:contextualSpacing/>
    </w:pPr>
  </w:style>
  <w:style w:type="paragraph" w:styleId="ListContinue">
    <w:name w:val="List Continue"/>
    <w:basedOn w:val="Normal"/>
    <w:uiPriority w:val="99"/>
    <w:semiHidden/>
    <w:unhideWhenUsed/>
    <w:rsid w:val="008C01A5"/>
    <w:pPr>
      <w:spacing w:after="120"/>
      <w:ind w:left="360" w:firstLine="0"/>
      <w:contextualSpacing/>
    </w:pPr>
  </w:style>
  <w:style w:type="paragraph" w:styleId="ListContinue2">
    <w:name w:val="List Continue 2"/>
    <w:basedOn w:val="Normal"/>
    <w:uiPriority w:val="99"/>
    <w:semiHidden/>
    <w:unhideWhenUsed/>
    <w:rsid w:val="008C01A5"/>
    <w:pPr>
      <w:spacing w:after="120"/>
      <w:ind w:left="720" w:firstLine="0"/>
      <w:contextualSpacing/>
    </w:pPr>
  </w:style>
  <w:style w:type="paragraph" w:styleId="ListContinue3">
    <w:name w:val="List Continue 3"/>
    <w:basedOn w:val="Normal"/>
    <w:uiPriority w:val="99"/>
    <w:semiHidden/>
    <w:unhideWhenUsed/>
    <w:rsid w:val="008C01A5"/>
    <w:pPr>
      <w:spacing w:after="120"/>
      <w:ind w:left="1080" w:firstLine="0"/>
      <w:contextualSpacing/>
    </w:pPr>
  </w:style>
  <w:style w:type="paragraph" w:styleId="ListContinue4">
    <w:name w:val="List Continue 4"/>
    <w:basedOn w:val="Normal"/>
    <w:uiPriority w:val="99"/>
    <w:semiHidden/>
    <w:unhideWhenUsed/>
    <w:rsid w:val="008C01A5"/>
    <w:pPr>
      <w:spacing w:after="120"/>
      <w:ind w:left="1440" w:firstLine="0"/>
      <w:contextualSpacing/>
    </w:pPr>
  </w:style>
  <w:style w:type="paragraph" w:styleId="ListContinue5">
    <w:name w:val="List Continue 5"/>
    <w:basedOn w:val="Normal"/>
    <w:uiPriority w:val="99"/>
    <w:semiHidden/>
    <w:unhideWhenUsed/>
    <w:rsid w:val="008C01A5"/>
    <w:pPr>
      <w:spacing w:after="120"/>
      <w:ind w:left="1800" w:firstLine="0"/>
      <w:contextualSpacing/>
    </w:pPr>
  </w:style>
  <w:style w:type="paragraph" w:styleId="ListNumber">
    <w:name w:val="List Number"/>
    <w:basedOn w:val="Normal"/>
    <w:uiPriority w:val="8"/>
    <w:unhideWhenUsed/>
    <w:qFormat/>
    <w:rsid w:val="008C01A5"/>
    <w:pPr>
      <w:numPr>
        <w:numId w:val="21"/>
      </w:numPr>
      <w:contextualSpacing/>
    </w:pPr>
  </w:style>
  <w:style w:type="paragraph" w:styleId="ListNumber2">
    <w:name w:val="List Number 2"/>
    <w:basedOn w:val="Normal"/>
    <w:uiPriority w:val="99"/>
    <w:semiHidden/>
    <w:unhideWhenUsed/>
    <w:rsid w:val="008C01A5"/>
    <w:pPr>
      <w:numPr>
        <w:numId w:val="22"/>
      </w:numPr>
      <w:contextualSpacing/>
    </w:pPr>
  </w:style>
  <w:style w:type="paragraph" w:styleId="ListNumber3">
    <w:name w:val="List Number 3"/>
    <w:basedOn w:val="Normal"/>
    <w:uiPriority w:val="99"/>
    <w:semiHidden/>
    <w:unhideWhenUsed/>
    <w:rsid w:val="008C01A5"/>
    <w:pPr>
      <w:numPr>
        <w:numId w:val="23"/>
      </w:numPr>
      <w:contextualSpacing/>
    </w:pPr>
  </w:style>
  <w:style w:type="paragraph" w:styleId="ListNumber4">
    <w:name w:val="List Number 4"/>
    <w:basedOn w:val="Normal"/>
    <w:uiPriority w:val="99"/>
    <w:semiHidden/>
    <w:unhideWhenUsed/>
    <w:rsid w:val="008C01A5"/>
    <w:pPr>
      <w:numPr>
        <w:numId w:val="24"/>
      </w:numPr>
      <w:contextualSpacing/>
    </w:pPr>
  </w:style>
  <w:style w:type="paragraph" w:styleId="ListNumber5">
    <w:name w:val="List Number 5"/>
    <w:basedOn w:val="Normal"/>
    <w:uiPriority w:val="99"/>
    <w:semiHidden/>
    <w:unhideWhenUsed/>
    <w:rsid w:val="008C01A5"/>
    <w:pPr>
      <w:numPr>
        <w:numId w:val="25"/>
      </w:numPr>
      <w:contextualSpacing/>
    </w:pPr>
  </w:style>
  <w:style w:type="paragraph" w:styleId="ListParagraph">
    <w:name w:val="List Paragraph"/>
    <w:basedOn w:val="Normal"/>
    <w:uiPriority w:val="34"/>
    <w:unhideWhenUsed/>
    <w:qFormat/>
    <w:rsid w:val="008C01A5"/>
    <w:pPr>
      <w:ind w:left="720" w:firstLine="0"/>
      <w:contextualSpacing/>
    </w:pPr>
  </w:style>
  <w:style w:type="paragraph" w:styleId="MacroText">
    <w:name w:val="macro"/>
    <w:link w:val="MacroTextChar"/>
    <w:uiPriority w:val="99"/>
    <w:semiHidden/>
    <w:unhideWhenUsed/>
    <w:rsid w:val="008C01A5"/>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8C01A5"/>
    <w:rPr>
      <w:rFonts w:ascii="Consolas" w:hAnsi="Consolas" w:cs="Consolas"/>
      <w:kern w:val="24"/>
      <w:sz w:val="22"/>
      <w:szCs w:val="20"/>
    </w:rPr>
  </w:style>
  <w:style w:type="paragraph" w:styleId="MessageHeader">
    <w:name w:val="Message Header"/>
    <w:basedOn w:val="Normal"/>
    <w:link w:val="MessageHeaderChar"/>
    <w:uiPriority w:val="99"/>
    <w:semiHidden/>
    <w:unhideWhenUsed/>
    <w:rsid w:val="008C01A5"/>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C01A5"/>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8C01A5"/>
    <w:pPr>
      <w:ind w:firstLine="0"/>
    </w:pPr>
    <w:rPr>
      <w:rFonts w:ascii="Times New Roman" w:hAnsi="Times New Roman" w:cs="Times New Roman"/>
    </w:rPr>
  </w:style>
  <w:style w:type="paragraph" w:styleId="NormalIndent">
    <w:name w:val="Normal Indent"/>
    <w:basedOn w:val="Normal"/>
    <w:uiPriority w:val="99"/>
    <w:semiHidden/>
    <w:unhideWhenUsed/>
    <w:rsid w:val="008C01A5"/>
    <w:pPr>
      <w:ind w:left="720" w:firstLine="0"/>
    </w:pPr>
  </w:style>
  <w:style w:type="paragraph" w:styleId="NoteHeading">
    <w:name w:val="Note Heading"/>
    <w:basedOn w:val="Normal"/>
    <w:next w:val="Normal"/>
    <w:link w:val="NoteHeadingChar"/>
    <w:uiPriority w:val="99"/>
    <w:semiHidden/>
    <w:unhideWhenUsed/>
    <w:rsid w:val="008C01A5"/>
    <w:pPr>
      <w:spacing w:line="240" w:lineRule="auto"/>
      <w:ind w:firstLine="0"/>
    </w:pPr>
  </w:style>
  <w:style w:type="character" w:customStyle="1" w:styleId="NoteHeadingChar">
    <w:name w:val="Note Heading Char"/>
    <w:basedOn w:val="DefaultParagraphFont"/>
    <w:link w:val="NoteHeading"/>
    <w:uiPriority w:val="99"/>
    <w:semiHidden/>
    <w:rsid w:val="008C01A5"/>
  </w:style>
  <w:style w:type="paragraph" w:styleId="PlainText">
    <w:name w:val="Plain Text"/>
    <w:basedOn w:val="Normal"/>
    <w:link w:val="PlainTextChar"/>
    <w:uiPriority w:val="99"/>
    <w:semiHidden/>
    <w:unhideWhenUsed/>
    <w:rsid w:val="008C01A5"/>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8C01A5"/>
    <w:rPr>
      <w:rFonts w:ascii="Consolas" w:hAnsi="Consolas" w:cs="Consolas"/>
      <w:sz w:val="22"/>
      <w:szCs w:val="21"/>
    </w:rPr>
  </w:style>
  <w:style w:type="paragraph" w:styleId="Quote">
    <w:name w:val="Quote"/>
    <w:basedOn w:val="Normal"/>
    <w:next w:val="Normal"/>
    <w:link w:val="QuoteChar"/>
    <w:uiPriority w:val="29"/>
    <w:semiHidden/>
    <w:unhideWhenUsed/>
    <w:qFormat/>
    <w:rsid w:val="008C01A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sid w:val="008C01A5"/>
    <w:rPr>
      <w:i/>
      <w:iCs/>
      <w:color w:val="404040" w:themeColor="text1" w:themeTint="BF"/>
    </w:rPr>
  </w:style>
  <w:style w:type="paragraph" w:styleId="Salutation">
    <w:name w:val="Salutation"/>
    <w:basedOn w:val="Normal"/>
    <w:next w:val="Normal"/>
    <w:link w:val="SalutationChar"/>
    <w:uiPriority w:val="99"/>
    <w:semiHidden/>
    <w:unhideWhenUsed/>
    <w:rsid w:val="008C01A5"/>
    <w:pPr>
      <w:ind w:firstLine="0"/>
    </w:pPr>
  </w:style>
  <w:style w:type="character" w:customStyle="1" w:styleId="SalutationChar">
    <w:name w:val="Salutation Char"/>
    <w:basedOn w:val="DefaultParagraphFont"/>
    <w:link w:val="Salutation"/>
    <w:uiPriority w:val="99"/>
    <w:semiHidden/>
    <w:rsid w:val="008C01A5"/>
  </w:style>
  <w:style w:type="paragraph" w:styleId="Signature">
    <w:name w:val="Signature"/>
    <w:basedOn w:val="Normal"/>
    <w:link w:val="SignatureChar"/>
    <w:uiPriority w:val="99"/>
    <w:semiHidden/>
    <w:unhideWhenUsed/>
    <w:rsid w:val="008C01A5"/>
    <w:pPr>
      <w:spacing w:line="240" w:lineRule="auto"/>
      <w:ind w:left="4320" w:firstLine="0"/>
    </w:pPr>
  </w:style>
  <w:style w:type="character" w:customStyle="1" w:styleId="SignatureChar">
    <w:name w:val="Signature Char"/>
    <w:basedOn w:val="DefaultParagraphFont"/>
    <w:link w:val="Signature"/>
    <w:uiPriority w:val="99"/>
    <w:semiHidden/>
    <w:rsid w:val="008C01A5"/>
  </w:style>
  <w:style w:type="paragraph" w:customStyle="1" w:styleId="Title2">
    <w:name w:val="Title 2"/>
    <w:basedOn w:val="Normal"/>
    <w:uiPriority w:val="1"/>
    <w:qFormat/>
    <w:rsid w:val="008C01A5"/>
    <w:pPr>
      <w:ind w:firstLine="0"/>
      <w:jc w:val="center"/>
    </w:pPr>
  </w:style>
  <w:style w:type="paragraph" w:styleId="TableofAuthorities">
    <w:name w:val="table of authorities"/>
    <w:basedOn w:val="Normal"/>
    <w:next w:val="Normal"/>
    <w:uiPriority w:val="99"/>
    <w:semiHidden/>
    <w:unhideWhenUsed/>
    <w:rsid w:val="008C01A5"/>
    <w:pPr>
      <w:ind w:left="240" w:firstLine="0"/>
    </w:pPr>
  </w:style>
  <w:style w:type="paragraph" w:styleId="TableofFigures">
    <w:name w:val="table of figures"/>
    <w:basedOn w:val="Normal"/>
    <w:next w:val="Normal"/>
    <w:uiPriority w:val="99"/>
    <w:unhideWhenUsed/>
    <w:rsid w:val="008C01A5"/>
    <w:pPr>
      <w:ind w:firstLine="0"/>
    </w:pPr>
  </w:style>
  <w:style w:type="paragraph" w:styleId="TOAHeading">
    <w:name w:val="toa heading"/>
    <w:basedOn w:val="Normal"/>
    <w:next w:val="Normal"/>
    <w:uiPriority w:val="99"/>
    <w:semiHidden/>
    <w:unhideWhenUsed/>
    <w:rsid w:val="008C01A5"/>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8C01A5"/>
    <w:pPr>
      <w:spacing w:after="100"/>
      <w:ind w:left="720" w:firstLine="0"/>
    </w:pPr>
  </w:style>
  <w:style w:type="paragraph" w:styleId="TOC5">
    <w:name w:val="toc 5"/>
    <w:basedOn w:val="Normal"/>
    <w:next w:val="Normal"/>
    <w:autoRedefine/>
    <w:uiPriority w:val="39"/>
    <w:semiHidden/>
    <w:unhideWhenUsed/>
    <w:rsid w:val="008C01A5"/>
    <w:pPr>
      <w:spacing w:after="100"/>
      <w:ind w:left="960" w:firstLine="0"/>
    </w:pPr>
  </w:style>
  <w:style w:type="paragraph" w:styleId="TOC6">
    <w:name w:val="toc 6"/>
    <w:basedOn w:val="Normal"/>
    <w:next w:val="Normal"/>
    <w:autoRedefine/>
    <w:uiPriority w:val="39"/>
    <w:semiHidden/>
    <w:unhideWhenUsed/>
    <w:rsid w:val="008C01A5"/>
    <w:pPr>
      <w:spacing w:after="100"/>
      <w:ind w:left="1200" w:firstLine="0"/>
    </w:pPr>
  </w:style>
  <w:style w:type="paragraph" w:styleId="TOC7">
    <w:name w:val="toc 7"/>
    <w:basedOn w:val="Normal"/>
    <w:next w:val="Normal"/>
    <w:autoRedefine/>
    <w:uiPriority w:val="39"/>
    <w:semiHidden/>
    <w:unhideWhenUsed/>
    <w:rsid w:val="008C01A5"/>
    <w:pPr>
      <w:spacing w:after="100"/>
      <w:ind w:left="1440" w:firstLine="0"/>
    </w:pPr>
  </w:style>
  <w:style w:type="paragraph" w:styleId="TOC8">
    <w:name w:val="toc 8"/>
    <w:basedOn w:val="Normal"/>
    <w:next w:val="Normal"/>
    <w:autoRedefine/>
    <w:uiPriority w:val="39"/>
    <w:semiHidden/>
    <w:unhideWhenUsed/>
    <w:rsid w:val="008C01A5"/>
    <w:pPr>
      <w:spacing w:after="100"/>
      <w:ind w:left="1680" w:firstLine="0"/>
    </w:pPr>
  </w:style>
  <w:style w:type="paragraph" w:styleId="TOC9">
    <w:name w:val="toc 9"/>
    <w:basedOn w:val="Normal"/>
    <w:next w:val="Normal"/>
    <w:autoRedefine/>
    <w:uiPriority w:val="39"/>
    <w:semiHidden/>
    <w:unhideWhenUsed/>
    <w:rsid w:val="008C01A5"/>
    <w:pPr>
      <w:spacing w:after="100"/>
      <w:ind w:left="1920" w:firstLine="0"/>
    </w:pPr>
  </w:style>
  <w:style w:type="character" w:styleId="EndnoteReference">
    <w:name w:val="endnote reference"/>
    <w:basedOn w:val="DefaultParagraphFont"/>
    <w:uiPriority w:val="99"/>
    <w:semiHidden/>
    <w:unhideWhenUsed/>
    <w:rsid w:val="008C01A5"/>
    <w:rPr>
      <w:vertAlign w:val="superscript"/>
    </w:rPr>
  </w:style>
  <w:style w:type="character" w:styleId="FootnoteReference">
    <w:name w:val="footnote reference"/>
    <w:basedOn w:val="DefaultParagraphFont"/>
    <w:uiPriority w:val="99"/>
    <w:qFormat/>
    <w:rsid w:val="008C01A5"/>
    <w:rPr>
      <w:vertAlign w:val="superscript"/>
    </w:rPr>
  </w:style>
  <w:style w:type="table" w:customStyle="1" w:styleId="APAReport">
    <w:name w:val="APA Report"/>
    <w:basedOn w:val="TableNormal"/>
    <w:uiPriority w:val="99"/>
    <w:rsid w:val="008C01A5"/>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rsid w:val="008C01A5"/>
    <w:pPr>
      <w:spacing w:before="240"/>
      <w:ind w:firstLine="0"/>
      <w:contextualSpacing/>
    </w:pPr>
  </w:style>
  <w:style w:type="paragraph" w:styleId="Footer">
    <w:name w:val="footer"/>
    <w:basedOn w:val="Normal"/>
    <w:link w:val="FooterChar"/>
    <w:uiPriority w:val="99"/>
    <w:qFormat/>
    <w:rsid w:val="008C01A5"/>
    <w:pPr>
      <w:tabs>
        <w:tab w:val="center" w:pos="4680"/>
        <w:tab w:val="right" w:pos="9360"/>
      </w:tabs>
      <w:spacing w:line="240" w:lineRule="auto"/>
    </w:pPr>
  </w:style>
  <w:style w:type="character" w:customStyle="1" w:styleId="FooterChar">
    <w:name w:val="Footer Char"/>
    <w:basedOn w:val="DefaultParagraphFont"/>
    <w:link w:val="Footer"/>
    <w:uiPriority w:val="99"/>
    <w:rsid w:val="008C01A5"/>
  </w:style>
  <w:style w:type="character" w:styleId="CommentReference">
    <w:name w:val="annotation reference"/>
    <w:basedOn w:val="DefaultParagraphFont"/>
    <w:uiPriority w:val="99"/>
    <w:semiHidden/>
    <w:unhideWhenUsed/>
    <w:rsid w:val="008C01A5"/>
    <w:rPr>
      <w:sz w:val="22"/>
      <w:szCs w:val="16"/>
    </w:rPr>
  </w:style>
  <w:style w:type="paragraph" w:styleId="EndnoteText">
    <w:name w:val="endnote text"/>
    <w:basedOn w:val="Normal"/>
    <w:link w:val="EndnoteTextChar"/>
    <w:uiPriority w:val="99"/>
    <w:semiHidden/>
    <w:unhideWhenUsed/>
    <w:qFormat/>
    <w:rsid w:val="008C01A5"/>
    <w:pPr>
      <w:spacing w:line="240" w:lineRule="auto"/>
    </w:pPr>
    <w:rPr>
      <w:sz w:val="22"/>
      <w:szCs w:val="20"/>
    </w:rPr>
  </w:style>
  <w:style w:type="character" w:customStyle="1" w:styleId="EndnoteTextChar">
    <w:name w:val="Endnote Text Char"/>
    <w:basedOn w:val="DefaultParagraphFont"/>
    <w:link w:val="EndnoteText"/>
    <w:uiPriority w:val="99"/>
    <w:semiHidden/>
    <w:rsid w:val="008C01A5"/>
    <w:rPr>
      <w:sz w:val="22"/>
      <w:szCs w:val="20"/>
    </w:rPr>
  </w:style>
  <w:style w:type="character" w:styleId="HTMLCode">
    <w:name w:val="HTML Code"/>
    <w:basedOn w:val="DefaultParagraphFont"/>
    <w:uiPriority w:val="99"/>
    <w:semiHidden/>
    <w:unhideWhenUsed/>
    <w:rsid w:val="008C01A5"/>
    <w:rPr>
      <w:rFonts w:ascii="Consolas" w:hAnsi="Consolas"/>
      <w:sz w:val="22"/>
      <w:szCs w:val="20"/>
    </w:rPr>
  </w:style>
  <w:style w:type="character" w:styleId="HTMLKeyboard">
    <w:name w:val="HTML Keyboard"/>
    <w:basedOn w:val="DefaultParagraphFont"/>
    <w:uiPriority w:val="99"/>
    <w:semiHidden/>
    <w:unhideWhenUsed/>
    <w:rsid w:val="008C01A5"/>
    <w:rPr>
      <w:rFonts w:ascii="Consolas" w:hAnsi="Consolas"/>
      <w:sz w:val="22"/>
      <w:szCs w:val="20"/>
    </w:rPr>
  </w:style>
  <w:style w:type="character" w:styleId="HTMLTypewriter">
    <w:name w:val="HTML Typewriter"/>
    <w:basedOn w:val="DefaultParagraphFont"/>
    <w:uiPriority w:val="99"/>
    <w:semiHidden/>
    <w:unhideWhenUsed/>
    <w:rsid w:val="008C01A5"/>
    <w:rPr>
      <w:rFonts w:ascii="Consolas" w:hAnsi="Consolas"/>
      <w:sz w:val="22"/>
      <w:szCs w:val="20"/>
    </w:rPr>
  </w:style>
  <w:style w:type="paragraph" w:styleId="TOCHeading">
    <w:name w:val="TOC Heading"/>
    <w:basedOn w:val="Heading1"/>
    <w:next w:val="Normal"/>
    <w:uiPriority w:val="39"/>
    <w:semiHidden/>
    <w:unhideWhenUsed/>
    <w:qFormat/>
    <w:rsid w:val="008C01A5"/>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8C01A5"/>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8C01A5"/>
    <w:rPr>
      <w:i/>
      <w:iCs/>
      <w:color w:val="6E6E6E" w:themeColor="accent1" w:themeShade="80"/>
    </w:rPr>
  </w:style>
  <w:style w:type="table" w:styleId="GridTable4-Accent4">
    <w:name w:val="Grid Table 4 Accent 4"/>
    <w:basedOn w:val="TableNormal"/>
    <w:uiPriority w:val="49"/>
    <w:rsid w:val="008C01A5"/>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C01A5"/>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ormal-includewithnext">
    <w:name w:val="Normal-include with next"/>
    <w:basedOn w:val="Normal"/>
    <w:qFormat/>
    <w:rsid w:val="008C01A5"/>
    <w:pPr>
      <w:keepNext/>
      <w:keepLines/>
    </w:pPr>
  </w:style>
  <w:style w:type="character" w:customStyle="1" w:styleId="Caption2">
    <w:name w:val="Caption 2"/>
    <w:basedOn w:val="DefaultParagraphFont"/>
    <w:uiPriority w:val="1"/>
    <w:qFormat/>
    <w:rsid w:val="008C01A5"/>
    <w:rPr>
      <w:b/>
      <w:i/>
    </w:rPr>
  </w:style>
  <w:style w:type="paragraph" w:customStyle="1" w:styleId="Figureimage">
    <w:name w:val="Figure image"/>
    <w:basedOn w:val="Normal"/>
    <w:qFormat/>
    <w:rsid w:val="008C01A5"/>
    <w:pPr>
      <w:ind w:firstLine="0"/>
    </w:pPr>
    <w:rPr>
      <w:noProof/>
    </w:rPr>
  </w:style>
  <w:style w:type="character" w:styleId="Hyperlink">
    <w:name w:val="Hyperlink"/>
    <w:basedOn w:val="DefaultParagraphFont"/>
    <w:uiPriority w:val="99"/>
    <w:unhideWhenUsed/>
    <w:rsid w:val="008C01A5"/>
    <w:rPr>
      <w:color w:val="5F5F5F" w:themeColor="hyperlink"/>
      <w:u w:val="single"/>
    </w:rPr>
  </w:style>
  <w:style w:type="paragraph" w:customStyle="1" w:styleId="Notes">
    <w:name w:val="Notes"/>
    <w:basedOn w:val="Normal"/>
    <w:qFormat/>
    <w:rsid w:val="00E03532"/>
    <w:pPr>
      <w:spacing w:line="240" w:lineRule="auto"/>
      <w:ind w:firstLine="0"/>
    </w:pPr>
    <w:rPr>
      <w:sz w:val="20"/>
    </w:rPr>
  </w:style>
  <w:style w:type="character" w:styleId="UnresolvedMention">
    <w:name w:val="Unresolved Mention"/>
    <w:basedOn w:val="DefaultParagraphFont"/>
    <w:uiPriority w:val="99"/>
    <w:semiHidden/>
    <w:unhideWhenUsed/>
    <w:rsid w:val="00E53964"/>
    <w:rPr>
      <w:color w:val="605E5C"/>
      <w:shd w:val="clear" w:color="auto" w:fill="E1DFDD"/>
    </w:rPr>
  </w:style>
  <w:style w:type="paragraph" w:styleId="TOC1">
    <w:name w:val="toc 1"/>
    <w:basedOn w:val="Normal"/>
    <w:next w:val="Normal"/>
    <w:autoRedefine/>
    <w:uiPriority w:val="39"/>
    <w:unhideWhenUsed/>
    <w:rsid w:val="003622A4"/>
    <w:pPr>
      <w:tabs>
        <w:tab w:val="left" w:pos="1440"/>
        <w:tab w:val="right" w:leader="dot" w:pos="7200"/>
      </w:tabs>
      <w:spacing w:line="240" w:lineRule="auto"/>
      <w:ind w:left="1440" w:firstLine="0"/>
    </w:pPr>
    <w:rPr>
      <w:b/>
      <w:sz w:val="20"/>
    </w:rPr>
  </w:style>
  <w:style w:type="paragraph" w:styleId="TOC2">
    <w:name w:val="toc 2"/>
    <w:basedOn w:val="Normal"/>
    <w:next w:val="Normal"/>
    <w:autoRedefine/>
    <w:uiPriority w:val="39"/>
    <w:unhideWhenUsed/>
    <w:rsid w:val="00AB4208"/>
    <w:pPr>
      <w:spacing w:after="100"/>
      <w:ind w:left="240"/>
    </w:pPr>
  </w:style>
  <w:style w:type="numbering" w:customStyle="1" w:styleId="WguListStyle">
    <w:name w:val="WguListStyle"/>
    <w:uiPriority w:val="99"/>
    <w:rsid w:val="00436781"/>
    <w:pPr>
      <w:numPr>
        <w:numId w:val="37"/>
      </w:numPr>
    </w:pPr>
  </w:style>
  <w:style w:type="paragraph" w:customStyle="1" w:styleId="Steps">
    <w:name w:val="Steps"/>
    <w:basedOn w:val="Normal"/>
    <w:qFormat/>
    <w:rsid w:val="00436781"/>
    <w:pPr>
      <w:numPr>
        <w:ilvl w:val="4"/>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585">
      <w:bodyDiv w:val="1"/>
      <w:marLeft w:val="0"/>
      <w:marRight w:val="0"/>
      <w:marTop w:val="0"/>
      <w:marBottom w:val="0"/>
      <w:divBdr>
        <w:top w:val="none" w:sz="0" w:space="0" w:color="auto"/>
        <w:left w:val="none" w:sz="0" w:space="0" w:color="auto"/>
        <w:bottom w:val="none" w:sz="0" w:space="0" w:color="auto"/>
        <w:right w:val="none" w:sz="0" w:space="0" w:color="auto"/>
      </w:divBdr>
    </w:div>
    <w:div w:id="76562462">
      <w:bodyDiv w:val="1"/>
      <w:marLeft w:val="0"/>
      <w:marRight w:val="0"/>
      <w:marTop w:val="0"/>
      <w:marBottom w:val="0"/>
      <w:divBdr>
        <w:top w:val="none" w:sz="0" w:space="0" w:color="auto"/>
        <w:left w:val="none" w:sz="0" w:space="0" w:color="auto"/>
        <w:bottom w:val="none" w:sz="0" w:space="0" w:color="auto"/>
        <w:right w:val="none" w:sz="0" w:space="0" w:color="auto"/>
      </w:divBdr>
    </w:div>
    <w:div w:id="125852595">
      <w:bodyDiv w:val="1"/>
      <w:marLeft w:val="0"/>
      <w:marRight w:val="0"/>
      <w:marTop w:val="0"/>
      <w:marBottom w:val="0"/>
      <w:divBdr>
        <w:top w:val="none" w:sz="0" w:space="0" w:color="auto"/>
        <w:left w:val="none" w:sz="0" w:space="0" w:color="auto"/>
        <w:bottom w:val="none" w:sz="0" w:space="0" w:color="auto"/>
        <w:right w:val="none" w:sz="0" w:space="0" w:color="auto"/>
      </w:divBdr>
    </w:div>
    <w:div w:id="1280588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4562915">
      <w:bodyDiv w:val="1"/>
      <w:marLeft w:val="0"/>
      <w:marRight w:val="0"/>
      <w:marTop w:val="0"/>
      <w:marBottom w:val="0"/>
      <w:divBdr>
        <w:top w:val="none" w:sz="0" w:space="0" w:color="auto"/>
        <w:left w:val="none" w:sz="0" w:space="0" w:color="auto"/>
        <w:bottom w:val="none" w:sz="0" w:space="0" w:color="auto"/>
        <w:right w:val="none" w:sz="0" w:space="0" w:color="auto"/>
      </w:divBdr>
    </w:div>
    <w:div w:id="24746878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398255">
      <w:bodyDiv w:val="1"/>
      <w:marLeft w:val="0"/>
      <w:marRight w:val="0"/>
      <w:marTop w:val="0"/>
      <w:marBottom w:val="0"/>
      <w:divBdr>
        <w:top w:val="none" w:sz="0" w:space="0" w:color="auto"/>
        <w:left w:val="none" w:sz="0" w:space="0" w:color="auto"/>
        <w:bottom w:val="none" w:sz="0" w:space="0" w:color="auto"/>
        <w:right w:val="none" w:sz="0" w:space="0" w:color="auto"/>
      </w:divBdr>
    </w:div>
    <w:div w:id="293557770">
      <w:bodyDiv w:val="1"/>
      <w:marLeft w:val="0"/>
      <w:marRight w:val="0"/>
      <w:marTop w:val="0"/>
      <w:marBottom w:val="0"/>
      <w:divBdr>
        <w:top w:val="none" w:sz="0" w:space="0" w:color="auto"/>
        <w:left w:val="none" w:sz="0" w:space="0" w:color="auto"/>
        <w:bottom w:val="none" w:sz="0" w:space="0" w:color="auto"/>
        <w:right w:val="none" w:sz="0" w:space="0" w:color="auto"/>
      </w:divBdr>
    </w:div>
    <w:div w:id="30593807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0961590">
      <w:bodyDiv w:val="1"/>
      <w:marLeft w:val="0"/>
      <w:marRight w:val="0"/>
      <w:marTop w:val="0"/>
      <w:marBottom w:val="0"/>
      <w:divBdr>
        <w:top w:val="none" w:sz="0" w:space="0" w:color="auto"/>
        <w:left w:val="none" w:sz="0" w:space="0" w:color="auto"/>
        <w:bottom w:val="none" w:sz="0" w:space="0" w:color="auto"/>
        <w:right w:val="none" w:sz="0" w:space="0" w:color="auto"/>
      </w:divBdr>
    </w:div>
    <w:div w:id="364064106">
      <w:bodyDiv w:val="1"/>
      <w:marLeft w:val="0"/>
      <w:marRight w:val="0"/>
      <w:marTop w:val="0"/>
      <w:marBottom w:val="0"/>
      <w:divBdr>
        <w:top w:val="none" w:sz="0" w:space="0" w:color="auto"/>
        <w:left w:val="none" w:sz="0" w:space="0" w:color="auto"/>
        <w:bottom w:val="none" w:sz="0" w:space="0" w:color="auto"/>
        <w:right w:val="none" w:sz="0" w:space="0" w:color="auto"/>
      </w:divBdr>
    </w:div>
    <w:div w:id="365179119">
      <w:bodyDiv w:val="1"/>
      <w:marLeft w:val="0"/>
      <w:marRight w:val="0"/>
      <w:marTop w:val="0"/>
      <w:marBottom w:val="0"/>
      <w:divBdr>
        <w:top w:val="none" w:sz="0" w:space="0" w:color="auto"/>
        <w:left w:val="none" w:sz="0" w:space="0" w:color="auto"/>
        <w:bottom w:val="none" w:sz="0" w:space="0" w:color="auto"/>
        <w:right w:val="none" w:sz="0" w:space="0" w:color="auto"/>
      </w:divBdr>
    </w:div>
    <w:div w:id="36618018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7501585">
      <w:bodyDiv w:val="1"/>
      <w:marLeft w:val="0"/>
      <w:marRight w:val="0"/>
      <w:marTop w:val="0"/>
      <w:marBottom w:val="0"/>
      <w:divBdr>
        <w:top w:val="none" w:sz="0" w:space="0" w:color="auto"/>
        <w:left w:val="none" w:sz="0" w:space="0" w:color="auto"/>
        <w:bottom w:val="none" w:sz="0" w:space="0" w:color="auto"/>
        <w:right w:val="none" w:sz="0" w:space="0" w:color="auto"/>
      </w:divBdr>
    </w:div>
    <w:div w:id="435634562">
      <w:bodyDiv w:val="1"/>
      <w:marLeft w:val="0"/>
      <w:marRight w:val="0"/>
      <w:marTop w:val="0"/>
      <w:marBottom w:val="0"/>
      <w:divBdr>
        <w:top w:val="none" w:sz="0" w:space="0" w:color="auto"/>
        <w:left w:val="none" w:sz="0" w:space="0" w:color="auto"/>
        <w:bottom w:val="none" w:sz="0" w:space="0" w:color="auto"/>
        <w:right w:val="none" w:sz="0" w:space="0" w:color="auto"/>
      </w:divBdr>
    </w:div>
    <w:div w:id="438724166">
      <w:bodyDiv w:val="1"/>
      <w:marLeft w:val="0"/>
      <w:marRight w:val="0"/>
      <w:marTop w:val="0"/>
      <w:marBottom w:val="0"/>
      <w:divBdr>
        <w:top w:val="none" w:sz="0" w:space="0" w:color="auto"/>
        <w:left w:val="none" w:sz="0" w:space="0" w:color="auto"/>
        <w:bottom w:val="none" w:sz="0" w:space="0" w:color="auto"/>
        <w:right w:val="none" w:sz="0" w:space="0" w:color="auto"/>
      </w:divBdr>
    </w:div>
    <w:div w:id="444158048">
      <w:bodyDiv w:val="1"/>
      <w:marLeft w:val="0"/>
      <w:marRight w:val="0"/>
      <w:marTop w:val="0"/>
      <w:marBottom w:val="0"/>
      <w:divBdr>
        <w:top w:val="none" w:sz="0" w:space="0" w:color="auto"/>
        <w:left w:val="none" w:sz="0" w:space="0" w:color="auto"/>
        <w:bottom w:val="none" w:sz="0" w:space="0" w:color="auto"/>
        <w:right w:val="none" w:sz="0" w:space="0" w:color="auto"/>
      </w:divBdr>
    </w:div>
    <w:div w:id="451705515">
      <w:bodyDiv w:val="1"/>
      <w:marLeft w:val="0"/>
      <w:marRight w:val="0"/>
      <w:marTop w:val="0"/>
      <w:marBottom w:val="0"/>
      <w:divBdr>
        <w:top w:val="none" w:sz="0" w:space="0" w:color="auto"/>
        <w:left w:val="none" w:sz="0" w:space="0" w:color="auto"/>
        <w:bottom w:val="none" w:sz="0" w:space="0" w:color="auto"/>
        <w:right w:val="none" w:sz="0" w:space="0" w:color="auto"/>
      </w:divBdr>
    </w:div>
    <w:div w:id="45502777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7619258">
      <w:bodyDiv w:val="1"/>
      <w:marLeft w:val="0"/>
      <w:marRight w:val="0"/>
      <w:marTop w:val="0"/>
      <w:marBottom w:val="0"/>
      <w:divBdr>
        <w:top w:val="none" w:sz="0" w:space="0" w:color="auto"/>
        <w:left w:val="none" w:sz="0" w:space="0" w:color="auto"/>
        <w:bottom w:val="none" w:sz="0" w:space="0" w:color="auto"/>
        <w:right w:val="none" w:sz="0" w:space="0" w:color="auto"/>
      </w:divBdr>
    </w:div>
    <w:div w:id="508059022">
      <w:bodyDiv w:val="1"/>
      <w:marLeft w:val="0"/>
      <w:marRight w:val="0"/>
      <w:marTop w:val="0"/>
      <w:marBottom w:val="0"/>
      <w:divBdr>
        <w:top w:val="none" w:sz="0" w:space="0" w:color="auto"/>
        <w:left w:val="none" w:sz="0" w:space="0" w:color="auto"/>
        <w:bottom w:val="none" w:sz="0" w:space="0" w:color="auto"/>
        <w:right w:val="none" w:sz="0" w:space="0" w:color="auto"/>
      </w:divBdr>
    </w:div>
    <w:div w:id="530267584">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1864423">
      <w:bodyDiv w:val="1"/>
      <w:marLeft w:val="0"/>
      <w:marRight w:val="0"/>
      <w:marTop w:val="0"/>
      <w:marBottom w:val="0"/>
      <w:divBdr>
        <w:top w:val="none" w:sz="0" w:space="0" w:color="auto"/>
        <w:left w:val="none" w:sz="0" w:space="0" w:color="auto"/>
        <w:bottom w:val="none" w:sz="0" w:space="0" w:color="auto"/>
        <w:right w:val="none" w:sz="0" w:space="0" w:color="auto"/>
      </w:divBdr>
    </w:div>
    <w:div w:id="598683634">
      <w:bodyDiv w:val="1"/>
      <w:marLeft w:val="0"/>
      <w:marRight w:val="0"/>
      <w:marTop w:val="0"/>
      <w:marBottom w:val="0"/>
      <w:divBdr>
        <w:top w:val="none" w:sz="0" w:space="0" w:color="auto"/>
        <w:left w:val="none" w:sz="0" w:space="0" w:color="auto"/>
        <w:bottom w:val="none" w:sz="0" w:space="0" w:color="auto"/>
        <w:right w:val="none" w:sz="0" w:space="0" w:color="auto"/>
      </w:divBdr>
    </w:div>
    <w:div w:id="598832520">
      <w:bodyDiv w:val="1"/>
      <w:marLeft w:val="0"/>
      <w:marRight w:val="0"/>
      <w:marTop w:val="0"/>
      <w:marBottom w:val="0"/>
      <w:divBdr>
        <w:top w:val="none" w:sz="0" w:space="0" w:color="auto"/>
        <w:left w:val="none" w:sz="0" w:space="0" w:color="auto"/>
        <w:bottom w:val="none" w:sz="0" w:space="0" w:color="auto"/>
        <w:right w:val="none" w:sz="0" w:space="0" w:color="auto"/>
      </w:divBdr>
      <w:divsChild>
        <w:div w:id="1196578729">
          <w:marLeft w:val="0"/>
          <w:marRight w:val="0"/>
          <w:marTop w:val="0"/>
          <w:marBottom w:val="0"/>
          <w:divBdr>
            <w:top w:val="none" w:sz="0" w:space="0" w:color="auto"/>
            <w:left w:val="none" w:sz="0" w:space="0" w:color="auto"/>
            <w:bottom w:val="none" w:sz="0" w:space="0" w:color="auto"/>
            <w:right w:val="none" w:sz="0" w:space="0" w:color="auto"/>
          </w:divBdr>
        </w:div>
      </w:divsChild>
    </w:div>
    <w:div w:id="6527578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0059562">
      <w:bodyDiv w:val="1"/>
      <w:marLeft w:val="0"/>
      <w:marRight w:val="0"/>
      <w:marTop w:val="0"/>
      <w:marBottom w:val="0"/>
      <w:divBdr>
        <w:top w:val="none" w:sz="0" w:space="0" w:color="auto"/>
        <w:left w:val="none" w:sz="0" w:space="0" w:color="auto"/>
        <w:bottom w:val="none" w:sz="0" w:space="0" w:color="auto"/>
        <w:right w:val="none" w:sz="0" w:space="0" w:color="auto"/>
      </w:divBdr>
    </w:div>
    <w:div w:id="776678549">
      <w:bodyDiv w:val="1"/>
      <w:marLeft w:val="0"/>
      <w:marRight w:val="0"/>
      <w:marTop w:val="0"/>
      <w:marBottom w:val="0"/>
      <w:divBdr>
        <w:top w:val="none" w:sz="0" w:space="0" w:color="auto"/>
        <w:left w:val="none" w:sz="0" w:space="0" w:color="auto"/>
        <w:bottom w:val="none" w:sz="0" w:space="0" w:color="auto"/>
        <w:right w:val="none" w:sz="0" w:space="0" w:color="auto"/>
      </w:divBdr>
    </w:div>
    <w:div w:id="790436977">
      <w:bodyDiv w:val="1"/>
      <w:marLeft w:val="0"/>
      <w:marRight w:val="0"/>
      <w:marTop w:val="0"/>
      <w:marBottom w:val="0"/>
      <w:divBdr>
        <w:top w:val="none" w:sz="0" w:space="0" w:color="auto"/>
        <w:left w:val="none" w:sz="0" w:space="0" w:color="auto"/>
        <w:bottom w:val="none" w:sz="0" w:space="0" w:color="auto"/>
        <w:right w:val="none" w:sz="0" w:space="0" w:color="auto"/>
      </w:divBdr>
    </w:div>
    <w:div w:id="803043313">
      <w:bodyDiv w:val="1"/>
      <w:marLeft w:val="0"/>
      <w:marRight w:val="0"/>
      <w:marTop w:val="0"/>
      <w:marBottom w:val="0"/>
      <w:divBdr>
        <w:top w:val="none" w:sz="0" w:space="0" w:color="auto"/>
        <w:left w:val="none" w:sz="0" w:space="0" w:color="auto"/>
        <w:bottom w:val="none" w:sz="0" w:space="0" w:color="auto"/>
        <w:right w:val="none" w:sz="0" w:space="0" w:color="auto"/>
      </w:divBdr>
    </w:div>
    <w:div w:id="839396282">
      <w:bodyDiv w:val="1"/>
      <w:marLeft w:val="0"/>
      <w:marRight w:val="0"/>
      <w:marTop w:val="0"/>
      <w:marBottom w:val="0"/>
      <w:divBdr>
        <w:top w:val="none" w:sz="0" w:space="0" w:color="auto"/>
        <w:left w:val="none" w:sz="0" w:space="0" w:color="auto"/>
        <w:bottom w:val="none" w:sz="0" w:space="0" w:color="auto"/>
        <w:right w:val="none" w:sz="0" w:space="0" w:color="auto"/>
      </w:divBdr>
    </w:div>
    <w:div w:id="851916026">
      <w:bodyDiv w:val="1"/>
      <w:marLeft w:val="0"/>
      <w:marRight w:val="0"/>
      <w:marTop w:val="0"/>
      <w:marBottom w:val="0"/>
      <w:divBdr>
        <w:top w:val="none" w:sz="0" w:space="0" w:color="auto"/>
        <w:left w:val="none" w:sz="0" w:space="0" w:color="auto"/>
        <w:bottom w:val="none" w:sz="0" w:space="0" w:color="auto"/>
        <w:right w:val="none" w:sz="0" w:space="0" w:color="auto"/>
      </w:divBdr>
      <w:divsChild>
        <w:div w:id="1496531317">
          <w:marLeft w:val="0"/>
          <w:marRight w:val="0"/>
          <w:marTop w:val="0"/>
          <w:marBottom w:val="0"/>
          <w:divBdr>
            <w:top w:val="none" w:sz="0" w:space="0" w:color="auto"/>
            <w:left w:val="none" w:sz="0" w:space="0" w:color="auto"/>
            <w:bottom w:val="none" w:sz="0" w:space="0" w:color="auto"/>
            <w:right w:val="none" w:sz="0" w:space="0" w:color="auto"/>
          </w:divBdr>
        </w:div>
        <w:div w:id="1567568808">
          <w:marLeft w:val="0"/>
          <w:marRight w:val="0"/>
          <w:marTop w:val="0"/>
          <w:marBottom w:val="0"/>
          <w:divBdr>
            <w:top w:val="none" w:sz="0" w:space="0" w:color="auto"/>
            <w:left w:val="none" w:sz="0" w:space="0" w:color="auto"/>
            <w:bottom w:val="none" w:sz="0" w:space="0" w:color="auto"/>
            <w:right w:val="none" w:sz="0" w:space="0" w:color="auto"/>
          </w:divBdr>
          <w:divsChild>
            <w:div w:id="186794508">
              <w:marLeft w:val="0"/>
              <w:marRight w:val="0"/>
              <w:marTop w:val="0"/>
              <w:marBottom w:val="0"/>
              <w:divBdr>
                <w:top w:val="none" w:sz="0" w:space="0" w:color="auto"/>
                <w:left w:val="none" w:sz="0" w:space="0" w:color="auto"/>
                <w:bottom w:val="none" w:sz="0" w:space="0" w:color="auto"/>
                <w:right w:val="none" w:sz="0" w:space="0" w:color="auto"/>
              </w:divBdr>
              <w:divsChild>
                <w:div w:id="10346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3044">
      <w:bodyDiv w:val="1"/>
      <w:marLeft w:val="0"/>
      <w:marRight w:val="0"/>
      <w:marTop w:val="0"/>
      <w:marBottom w:val="0"/>
      <w:divBdr>
        <w:top w:val="none" w:sz="0" w:space="0" w:color="auto"/>
        <w:left w:val="none" w:sz="0" w:space="0" w:color="auto"/>
        <w:bottom w:val="none" w:sz="0" w:space="0" w:color="auto"/>
        <w:right w:val="none" w:sz="0" w:space="0" w:color="auto"/>
      </w:divBdr>
    </w:div>
    <w:div w:id="908879233">
      <w:bodyDiv w:val="1"/>
      <w:marLeft w:val="0"/>
      <w:marRight w:val="0"/>
      <w:marTop w:val="0"/>
      <w:marBottom w:val="0"/>
      <w:divBdr>
        <w:top w:val="none" w:sz="0" w:space="0" w:color="auto"/>
        <w:left w:val="none" w:sz="0" w:space="0" w:color="auto"/>
        <w:bottom w:val="none" w:sz="0" w:space="0" w:color="auto"/>
        <w:right w:val="none" w:sz="0" w:space="0" w:color="auto"/>
      </w:divBdr>
    </w:div>
    <w:div w:id="985552269">
      <w:bodyDiv w:val="1"/>
      <w:marLeft w:val="0"/>
      <w:marRight w:val="0"/>
      <w:marTop w:val="0"/>
      <w:marBottom w:val="0"/>
      <w:divBdr>
        <w:top w:val="none" w:sz="0" w:space="0" w:color="auto"/>
        <w:left w:val="none" w:sz="0" w:space="0" w:color="auto"/>
        <w:bottom w:val="none" w:sz="0" w:space="0" w:color="auto"/>
        <w:right w:val="none" w:sz="0" w:space="0" w:color="auto"/>
      </w:divBdr>
    </w:div>
    <w:div w:id="986086759">
      <w:bodyDiv w:val="1"/>
      <w:marLeft w:val="0"/>
      <w:marRight w:val="0"/>
      <w:marTop w:val="0"/>
      <w:marBottom w:val="0"/>
      <w:divBdr>
        <w:top w:val="none" w:sz="0" w:space="0" w:color="auto"/>
        <w:left w:val="none" w:sz="0" w:space="0" w:color="auto"/>
        <w:bottom w:val="none" w:sz="0" w:space="0" w:color="auto"/>
        <w:right w:val="none" w:sz="0" w:space="0" w:color="auto"/>
      </w:divBdr>
    </w:div>
    <w:div w:id="1007908322">
      <w:bodyDiv w:val="1"/>
      <w:marLeft w:val="0"/>
      <w:marRight w:val="0"/>
      <w:marTop w:val="0"/>
      <w:marBottom w:val="0"/>
      <w:divBdr>
        <w:top w:val="none" w:sz="0" w:space="0" w:color="auto"/>
        <w:left w:val="none" w:sz="0" w:space="0" w:color="auto"/>
        <w:bottom w:val="none" w:sz="0" w:space="0" w:color="auto"/>
        <w:right w:val="none" w:sz="0" w:space="0" w:color="auto"/>
      </w:divBdr>
    </w:div>
    <w:div w:id="10160771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8989546">
      <w:bodyDiv w:val="1"/>
      <w:marLeft w:val="0"/>
      <w:marRight w:val="0"/>
      <w:marTop w:val="0"/>
      <w:marBottom w:val="0"/>
      <w:divBdr>
        <w:top w:val="none" w:sz="0" w:space="0" w:color="auto"/>
        <w:left w:val="none" w:sz="0" w:space="0" w:color="auto"/>
        <w:bottom w:val="none" w:sz="0" w:space="0" w:color="auto"/>
        <w:right w:val="none" w:sz="0" w:space="0" w:color="auto"/>
      </w:divBdr>
    </w:div>
    <w:div w:id="1033186387">
      <w:bodyDiv w:val="1"/>
      <w:marLeft w:val="0"/>
      <w:marRight w:val="0"/>
      <w:marTop w:val="0"/>
      <w:marBottom w:val="0"/>
      <w:divBdr>
        <w:top w:val="none" w:sz="0" w:space="0" w:color="auto"/>
        <w:left w:val="none" w:sz="0" w:space="0" w:color="auto"/>
        <w:bottom w:val="none" w:sz="0" w:space="0" w:color="auto"/>
        <w:right w:val="none" w:sz="0" w:space="0" w:color="auto"/>
      </w:divBdr>
    </w:div>
    <w:div w:id="1061248104">
      <w:bodyDiv w:val="1"/>
      <w:marLeft w:val="0"/>
      <w:marRight w:val="0"/>
      <w:marTop w:val="0"/>
      <w:marBottom w:val="0"/>
      <w:divBdr>
        <w:top w:val="none" w:sz="0" w:space="0" w:color="auto"/>
        <w:left w:val="none" w:sz="0" w:space="0" w:color="auto"/>
        <w:bottom w:val="none" w:sz="0" w:space="0" w:color="auto"/>
        <w:right w:val="none" w:sz="0" w:space="0" w:color="auto"/>
      </w:divBdr>
    </w:div>
    <w:div w:id="111354978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097061">
      <w:bodyDiv w:val="1"/>
      <w:marLeft w:val="0"/>
      <w:marRight w:val="0"/>
      <w:marTop w:val="0"/>
      <w:marBottom w:val="0"/>
      <w:divBdr>
        <w:top w:val="none" w:sz="0" w:space="0" w:color="auto"/>
        <w:left w:val="none" w:sz="0" w:space="0" w:color="auto"/>
        <w:bottom w:val="none" w:sz="0" w:space="0" w:color="auto"/>
        <w:right w:val="none" w:sz="0" w:space="0" w:color="auto"/>
      </w:divBdr>
    </w:div>
    <w:div w:id="1195073684">
      <w:bodyDiv w:val="1"/>
      <w:marLeft w:val="0"/>
      <w:marRight w:val="0"/>
      <w:marTop w:val="0"/>
      <w:marBottom w:val="0"/>
      <w:divBdr>
        <w:top w:val="none" w:sz="0" w:space="0" w:color="auto"/>
        <w:left w:val="none" w:sz="0" w:space="0" w:color="auto"/>
        <w:bottom w:val="none" w:sz="0" w:space="0" w:color="auto"/>
        <w:right w:val="none" w:sz="0" w:space="0" w:color="auto"/>
      </w:divBdr>
    </w:div>
    <w:div w:id="1198588586">
      <w:bodyDiv w:val="1"/>
      <w:marLeft w:val="0"/>
      <w:marRight w:val="0"/>
      <w:marTop w:val="0"/>
      <w:marBottom w:val="0"/>
      <w:divBdr>
        <w:top w:val="none" w:sz="0" w:space="0" w:color="auto"/>
        <w:left w:val="none" w:sz="0" w:space="0" w:color="auto"/>
        <w:bottom w:val="none" w:sz="0" w:space="0" w:color="auto"/>
        <w:right w:val="none" w:sz="0" w:space="0" w:color="auto"/>
      </w:divBdr>
    </w:div>
    <w:div w:id="122251935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5620139">
      <w:bodyDiv w:val="1"/>
      <w:marLeft w:val="0"/>
      <w:marRight w:val="0"/>
      <w:marTop w:val="0"/>
      <w:marBottom w:val="0"/>
      <w:divBdr>
        <w:top w:val="none" w:sz="0" w:space="0" w:color="auto"/>
        <w:left w:val="none" w:sz="0" w:space="0" w:color="auto"/>
        <w:bottom w:val="none" w:sz="0" w:space="0" w:color="auto"/>
        <w:right w:val="none" w:sz="0" w:space="0" w:color="auto"/>
      </w:divBdr>
    </w:div>
    <w:div w:id="1297832246">
      <w:bodyDiv w:val="1"/>
      <w:marLeft w:val="0"/>
      <w:marRight w:val="0"/>
      <w:marTop w:val="0"/>
      <w:marBottom w:val="0"/>
      <w:divBdr>
        <w:top w:val="none" w:sz="0" w:space="0" w:color="auto"/>
        <w:left w:val="none" w:sz="0" w:space="0" w:color="auto"/>
        <w:bottom w:val="none" w:sz="0" w:space="0" w:color="auto"/>
        <w:right w:val="none" w:sz="0" w:space="0" w:color="auto"/>
      </w:divBdr>
    </w:div>
    <w:div w:id="1320689037">
      <w:bodyDiv w:val="1"/>
      <w:marLeft w:val="0"/>
      <w:marRight w:val="0"/>
      <w:marTop w:val="0"/>
      <w:marBottom w:val="0"/>
      <w:divBdr>
        <w:top w:val="none" w:sz="0" w:space="0" w:color="auto"/>
        <w:left w:val="none" w:sz="0" w:space="0" w:color="auto"/>
        <w:bottom w:val="none" w:sz="0" w:space="0" w:color="auto"/>
        <w:right w:val="none" w:sz="0" w:space="0" w:color="auto"/>
      </w:divBdr>
    </w:div>
    <w:div w:id="1341078624">
      <w:bodyDiv w:val="1"/>
      <w:marLeft w:val="0"/>
      <w:marRight w:val="0"/>
      <w:marTop w:val="0"/>
      <w:marBottom w:val="0"/>
      <w:divBdr>
        <w:top w:val="none" w:sz="0" w:space="0" w:color="auto"/>
        <w:left w:val="none" w:sz="0" w:space="0" w:color="auto"/>
        <w:bottom w:val="none" w:sz="0" w:space="0" w:color="auto"/>
        <w:right w:val="none" w:sz="0" w:space="0" w:color="auto"/>
      </w:divBdr>
    </w:div>
    <w:div w:id="136197343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51056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2722710">
      <w:bodyDiv w:val="1"/>
      <w:marLeft w:val="0"/>
      <w:marRight w:val="0"/>
      <w:marTop w:val="0"/>
      <w:marBottom w:val="0"/>
      <w:divBdr>
        <w:top w:val="none" w:sz="0" w:space="0" w:color="auto"/>
        <w:left w:val="none" w:sz="0" w:space="0" w:color="auto"/>
        <w:bottom w:val="none" w:sz="0" w:space="0" w:color="auto"/>
        <w:right w:val="none" w:sz="0" w:space="0" w:color="auto"/>
      </w:divBdr>
    </w:div>
    <w:div w:id="1518035558">
      <w:bodyDiv w:val="1"/>
      <w:marLeft w:val="0"/>
      <w:marRight w:val="0"/>
      <w:marTop w:val="0"/>
      <w:marBottom w:val="0"/>
      <w:divBdr>
        <w:top w:val="none" w:sz="0" w:space="0" w:color="auto"/>
        <w:left w:val="none" w:sz="0" w:space="0" w:color="auto"/>
        <w:bottom w:val="none" w:sz="0" w:space="0" w:color="auto"/>
        <w:right w:val="none" w:sz="0" w:space="0" w:color="auto"/>
      </w:divBdr>
    </w:div>
    <w:div w:id="153677091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6087250">
      <w:bodyDiv w:val="1"/>
      <w:marLeft w:val="0"/>
      <w:marRight w:val="0"/>
      <w:marTop w:val="0"/>
      <w:marBottom w:val="0"/>
      <w:divBdr>
        <w:top w:val="none" w:sz="0" w:space="0" w:color="auto"/>
        <w:left w:val="none" w:sz="0" w:space="0" w:color="auto"/>
        <w:bottom w:val="none" w:sz="0" w:space="0" w:color="auto"/>
        <w:right w:val="none" w:sz="0" w:space="0" w:color="auto"/>
      </w:divBdr>
    </w:div>
    <w:div w:id="1583638346">
      <w:bodyDiv w:val="1"/>
      <w:marLeft w:val="0"/>
      <w:marRight w:val="0"/>
      <w:marTop w:val="0"/>
      <w:marBottom w:val="0"/>
      <w:divBdr>
        <w:top w:val="none" w:sz="0" w:space="0" w:color="auto"/>
        <w:left w:val="none" w:sz="0" w:space="0" w:color="auto"/>
        <w:bottom w:val="none" w:sz="0" w:space="0" w:color="auto"/>
        <w:right w:val="none" w:sz="0" w:space="0" w:color="auto"/>
      </w:divBdr>
    </w:div>
    <w:div w:id="1646007510">
      <w:bodyDiv w:val="1"/>
      <w:marLeft w:val="0"/>
      <w:marRight w:val="0"/>
      <w:marTop w:val="0"/>
      <w:marBottom w:val="0"/>
      <w:divBdr>
        <w:top w:val="none" w:sz="0" w:space="0" w:color="auto"/>
        <w:left w:val="none" w:sz="0" w:space="0" w:color="auto"/>
        <w:bottom w:val="none" w:sz="0" w:space="0" w:color="auto"/>
        <w:right w:val="none" w:sz="0" w:space="0" w:color="auto"/>
      </w:divBdr>
    </w:div>
    <w:div w:id="1666736130">
      <w:bodyDiv w:val="1"/>
      <w:marLeft w:val="0"/>
      <w:marRight w:val="0"/>
      <w:marTop w:val="0"/>
      <w:marBottom w:val="0"/>
      <w:divBdr>
        <w:top w:val="none" w:sz="0" w:space="0" w:color="auto"/>
        <w:left w:val="none" w:sz="0" w:space="0" w:color="auto"/>
        <w:bottom w:val="none" w:sz="0" w:space="0" w:color="auto"/>
        <w:right w:val="none" w:sz="0" w:space="0" w:color="auto"/>
      </w:divBdr>
    </w:div>
    <w:div w:id="172552222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7294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754092">
      <w:bodyDiv w:val="1"/>
      <w:marLeft w:val="0"/>
      <w:marRight w:val="0"/>
      <w:marTop w:val="0"/>
      <w:marBottom w:val="0"/>
      <w:divBdr>
        <w:top w:val="none" w:sz="0" w:space="0" w:color="auto"/>
        <w:left w:val="none" w:sz="0" w:space="0" w:color="auto"/>
        <w:bottom w:val="none" w:sz="0" w:space="0" w:color="auto"/>
        <w:right w:val="none" w:sz="0" w:space="0" w:color="auto"/>
      </w:divBdr>
    </w:div>
    <w:div w:id="1833596237">
      <w:bodyDiv w:val="1"/>
      <w:marLeft w:val="0"/>
      <w:marRight w:val="0"/>
      <w:marTop w:val="0"/>
      <w:marBottom w:val="0"/>
      <w:divBdr>
        <w:top w:val="none" w:sz="0" w:space="0" w:color="auto"/>
        <w:left w:val="none" w:sz="0" w:space="0" w:color="auto"/>
        <w:bottom w:val="none" w:sz="0" w:space="0" w:color="auto"/>
        <w:right w:val="none" w:sz="0" w:space="0" w:color="auto"/>
      </w:divBdr>
      <w:divsChild>
        <w:div w:id="30618233">
          <w:marLeft w:val="0"/>
          <w:marRight w:val="0"/>
          <w:marTop w:val="0"/>
          <w:marBottom w:val="0"/>
          <w:divBdr>
            <w:top w:val="none" w:sz="0" w:space="0" w:color="auto"/>
            <w:left w:val="none" w:sz="0" w:space="0" w:color="auto"/>
            <w:bottom w:val="none" w:sz="0" w:space="0" w:color="auto"/>
            <w:right w:val="none" w:sz="0" w:space="0" w:color="auto"/>
          </w:divBdr>
        </w:div>
      </w:divsChild>
    </w:div>
    <w:div w:id="1837381012">
      <w:bodyDiv w:val="1"/>
      <w:marLeft w:val="0"/>
      <w:marRight w:val="0"/>
      <w:marTop w:val="0"/>
      <w:marBottom w:val="0"/>
      <w:divBdr>
        <w:top w:val="none" w:sz="0" w:space="0" w:color="auto"/>
        <w:left w:val="none" w:sz="0" w:space="0" w:color="auto"/>
        <w:bottom w:val="none" w:sz="0" w:space="0" w:color="auto"/>
        <w:right w:val="none" w:sz="0" w:space="0" w:color="auto"/>
      </w:divBdr>
    </w:div>
    <w:div w:id="1960717810">
      <w:bodyDiv w:val="1"/>
      <w:marLeft w:val="0"/>
      <w:marRight w:val="0"/>
      <w:marTop w:val="0"/>
      <w:marBottom w:val="0"/>
      <w:divBdr>
        <w:top w:val="none" w:sz="0" w:space="0" w:color="auto"/>
        <w:left w:val="none" w:sz="0" w:space="0" w:color="auto"/>
        <w:bottom w:val="none" w:sz="0" w:space="0" w:color="auto"/>
        <w:right w:val="none" w:sz="0" w:space="0" w:color="auto"/>
      </w:divBdr>
    </w:div>
    <w:div w:id="1967082470">
      <w:bodyDiv w:val="1"/>
      <w:marLeft w:val="0"/>
      <w:marRight w:val="0"/>
      <w:marTop w:val="0"/>
      <w:marBottom w:val="0"/>
      <w:divBdr>
        <w:top w:val="none" w:sz="0" w:space="0" w:color="auto"/>
        <w:left w:val="none" w:sz="0" w:space="0" w:color="auto"/>
        <w:bottom w:val="none" w:sz="0" w:space="0" w:color="auto"/>
        <w:right w:val="none" w:sz="0" w:space="0" w:color="auto"/>
      </w:divBdr>
    </w:div>
    <w:div w:id="196958180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894659">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184646">
      <w:bodyDiv w:val="1"/>
      <w:marLeft w:val="0"/>
      <w:marRight w:val="0"/>
      <w:marTop w:val="0"/>
      <w:marBottom w:val="0"/>
      <w:divBdr>
        <w:top w:val="none" w:sz="0" w:space="0" w:color="auto"/>
        <w:left w:val="none" w:sz="0" w:space="0" w:color="auto"/>
        <w:bottom w:val="none" w:sz="0" w:space="0" w:color="auto"/>
        <w:right w:val="none" w:sz="0" w:space="0" w:color="auto"/>
      </w:divBdr>
    </w:div>
    <w:div w:id="2042431295">
      <w:bodyDiv w:val="1"/>
      <w:marLeft w:val="0"/>
      <w:marRight w:val="0"/>
      <w:marTop w:val="0"/>
      <w:marBottom w:val="0"/>
      <w:divBdr>
        <w:top w:val="none" w:sz="0" w:space="0" w:color="auto"/>
        <w:left w:val="none" w:sz="0" w:space="0" w:color="auto"/>
        <w:bottom w:val="none" w:sz="0" w:space="0" w:color="auto"/>
        <w:right w:val="none" w:sz="0" w:space="0" w:color="auto"/>
      </w:divBdr>
    </w:div>
    <w:div w:id="2069186463">
      <w:bodyDiv w:val="1"/>
      <w:marLeft w:val="0"/>
      <w:marRight w:val="0"/>
      <w:marTop w:val="0"/>
      <w:marBottom w:val="0"/>
      <w:divBdr>
        <w:top w:val="none" w:sz="0" w:space="0" w:color="auto"/>
        <w:left w:val="none" w:sz="0" w:space="0" w:color="auto"/>
        <w:bottom w:val="none" w:sz="0" w:space="0" w:color="auto"/>
        <w:right w:val="none" w:sz="0" w:space="0" w:color="auto"/>
      </w:divBdr>
      <w:divsChild>
        <w:div w:id="571889723">
          <w:marLeft w:val="0"/>
          <w:marRight w:val="0"/>
          <w:marTop w:val="0"/>
          <w:marBottom w:val="0"/>
          <w:divBdr>
            <w:top w:val="none" w:sz="0" w:space="0" w:color="auto"/>
            <w:left w:val="none" w:sz="0" w:space="0" w:color="auto"/>
            <w:bottom w:val="none" w:sz="0" w:space="0" w:color="auto"/>
            <w:right w:val="none" w:sz="0" w:space="0" w:color="auto"/>
          </w:divBdr>
        </w:div>
      </w:divsChild>
    </w:div>
    <w:div w:id="2069375919">
      <w:bodyDiv w:val="1"/>
      <w:marLeft w:val="0"/>
      <w:marRight w:val="0"/>
      <w:marTop w:val="0"/>
      <w:marBottom w:val="0"/>
      <w:divBdr>
        <w:top w:val="none" w:sz="0" w:space="0" w:color="auto"/>
        <w:left w:val="none" w:sz="0" w:space="0" w:color="auto"/>
        <w:bottom w:val="none" w:sz="0" w:space="0" w:color="auto"/>
        <w:right w:val="none" w:sz="0" w:space="0" w:color="auto"/>
      </w:divBdr>
    </w:div>
    <w:div w:id="208676010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7168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W:\document_templates\apa_format\APA%207th_1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LCID>en-US</b:LCID>
    <b:BIBTEX_Entry>misc</b:BIBTEX_Entry>
    <b:SourceType>Misc</b:SourceType>
    <b:Title>An easy tutorial about Sentiment Analysis with Deep Learning and Keras</b:Title>
    <b:Tag>Virahonda2020</b:Tag>
    <b:BIBTEX_Abstract>Learn how to easily build, train and validate a Recurrent Neural Network
Remove URLs and email addresses from every single sample — because they won’t add meaningful value. Remove punctuation signs — otherwise your model won’t understand that “good!” and “good” are actually meaning the same thing.
Lowercase all text — because you want to make the input text as generic as possible and avoid that, for example, a “Good” which is at the beginning of a phrase to be understood differently than the “good” in another sample.
Remove stop-words — because they only add noise and won’t make the data more meaningful. Btw, stop-words refer to the most common words in a language, such as “I”, “have”, “are” and so on. I hope you get the point because there’s not an official stop-words list out there.
Stemming/Lemmatizing: This step is optional, but for most of data scientist considered as crucial. I’ll show you that it’s not THAT relevant to achieve good results. Stemming and lemmatizing are very similar tasks, both look forward to extract the root words from every word of a sentence of the corpus data. Lemmatizing generally returns valid words (that exist) while stemming techniques return (most of the times) shorten words, that’s why lemmatizing is used more in real world implementations. This is how lemmatizers vs. stemmers work: suppose you want to find the root word of ‘caring’: ‘Caring’ -&gt; Lemmatization -&gt; ‘Care’. In the other hand: ‘Caring’ -&gt; Stemming -&gt; ‘Car’; did you get the point? You can research about both and obviously implement any if the business requires it.
Transform dataset (text) into numeric tensors — Usually referred as vectorization. If you recall some lines above, I explained that like all other neural networks, deep-learning models don’t take as input raw text: they only work with numeric tensors, that’s why this step is not negotiable. There are multiple ways to do so; for example, if you’re going to use a classic ML model (not DL) then you definitely should go with CountVectorizer, TFIDF Vectorizer or just the basic but not so good approach: Bag-Of-Words. It’s up to you. However, if you’re going to implement Deep Learning you might know that the best way is to turn your text data (that can be understood as sequences of word or sequences of characters) into low-dimensional floating-point vectors — don’t worry, I’ll explain this in a bit.</b:BIBTEX_Abstract>
    <b:URL>https://towardsdatascience.com/an-easy-tutorial-about-sentiment-analysis-with-deep-learning-and-keras-2bf52b9cba91</b:URL>
    <b:YearAccessed>2022</b:YearAccessed>
    <b:MonthAccessed>July</b:MonthAccessed>
    <b:DayAccessed>27</b:DayAccessed>
    <b:Author>
      <b:Author>
        <b:NameList>
          <b:Person>
            <b:Last>Virahonda</b:Last>
            <b:First>Sergio</b:First>
          </b:Person>
        </b:NameList>
      </b:Author>
    </b:Author>
    <b:Year>2020</b:Year>
    <b:Month>October</b:Month>
    <b:JournalName>Medium</b:JournalName>
    <b:PublicationTitle>An easy tutorial about Sentiment Analysis with Deep Learning and Keras</b:PublicationTitle>
    <b:RefOrder>1</b:RefOrder>
  </b:Source>
  <b:Source>
    <b:LCID>en-US</b:LCID>
    <b:BIBTEX_Entry>misc</b:BIBTEX_Entry>
    <b:SourceType>Misc</b:SourceType>
    <b:Title>Sentiment Analysis using NLTK - A Practical Approach</b:Title>
    <b:Tag>2021</b:Tag>
    <b:BIBTEX_Abstract>In this blog, let's perform sentiment analysis of a given text using python where we use NLTK aka Natural Language Processing Toolkit</b:BIBTEX_Abstract>
    <b:URL>https://www.analyticsvidhya.com/blog/2021/06/sentiment-analysis-using-nltk-a-practical-approach/</b:URL>
    <b:YearAccessed>2022</b:YearAccessed>
    <b:MonthAccessed>July</b:MonthAccessed>
    <b:DayAccessed>27</b:DayAccessed>
    <b:Author>
      <b:Author>
        <b:NameList>
          <b:Person>
            <b:Last>Sriniketh</b:Last>
            <b:First>J.</b:First>
          </b:Person>
        </b:NameList>
      </b:Author>
    </b:Author>
    <b:Year>2021</b:Year>
    <b:Month>June</b:Month>
    <b:JournalName>Analytics Vidhya</b:JournalName>
    <b:PublicationTitle>Sentiment Analysis using NLTK - A Practical Approach</b:PublicationTitle>
    <b:RefOrder>2</b:RefOrder>
  </b:Source>
  <b:Source>
    <b:LCID>en-US</b:LCID>
    <b:BIBTEX_Entry>misc</b:BIBTEX_Entry>
    <b:SourceType>Misc</b:SourceType>
    <b:Title>A Beginner’s Guide to Sentiment Analysis with Python</b:Title>
    <b:Tag>Selvaraj2020</b:Tag>
    <b:BIBTEX_Abstract>An end to end guide on building word clouds, beautiful visualizations, and machine learning models using text data.</b:BIBTEX_Abstract>
    <b:URL>https://towardsdatascience.com/a-beginners-guide-to-sentiment-analysis-in-python-95e354ea84f6</b:URL>
    <b:YearAccessed>2022</b:YearAccessed>
    <b:MonthAccessed>July</b:MonthAccessed>
    <b:DayAccessed>26</b:DayAccessed>
    <b:Author>
      <b:Author>
        <b:NameList>
          <b:Person>
            <b:Last>Selvaraj</b:Last>
            <b:First>Natassha</b:First>
          </b:Person>
        </b:NameList>
      </b:Author>
    </b:Author>
    <b:Year>2020</b:Year>
    <b:Month>September</b:Month>
    <b:JournalName>Medium</b:JournalName>
    <b:PublicationTitle>A Beginner’s Guide to Sentiment Analysis with Python</b:PublicationTitle>
    <b:RefOrder>3</b:RefOrder>
  </b:Source>
  <b:Source>
    <b:LCID>en-US</b:LCID>
    <b:ShortTitle>Sentiment Analysis</b:ShortTitle>
    <b:BIBTEX_Entry>misc</b:BIBTEX_Entry>
    <b:SourceType>Misc</b:SourceType>
    <b:Title>Sentiment Analysis: First Steps With Python's NLTK Library – Real Python</b:Title>
    <b:Tag>Python</b:Tag>
    <b:BIBTEX_Abstract>In this tutorial, you'll learn how to work with Python's Natural Language Toolkit (NLTK) to process and analyze text. You'll also learn how to perform sentiment analysis with built-in as well as custom classifiers!</b:BIBTEX_Abstract>
    <b:URL>https://realpython.com/python-nltk-sentiment-analysis/</b:URL>
    <b:YearAccessed>2022</b:YearAccessed>
    <b:MonthAccessed>July</b:MonthAccessed>
    <b:DayAccessed>26</b:DayAccessed>
    <b:Author>
      <b:Author>
        <b:NameList>
          <b:Person>
            <b:Last>Mogyorosi</b:Last>
            <b:First>Marius</b:First>
          </b:Person>
        </b:NameList>
      </b:Author>
    </b:Author>
    <b:PublicationTitle>Sentiment Analysis: First Steps With Python's NLTK Library – Real Python</b:PublicationTitle>
    <b:RefOrder>4</b:RefOrder>
  </b:Source>
  <b:Source>
    <b:LCID>en-US</b:LCID>
    <b:BIBTEX_Entry>misc</b:BIBTEX_Entry>
    <b:SourceType>Misc</b:SourceType>
    <b:Title>A Beginner’s Guide on Sentiment Analysis with RNN</b:Title>
    <b:Tag>Li2018</b:Tag>
    <b:BIBTEX_Abstract>Sentiment analysis probably is one the most common applications in Natural Language processing. I don’t have to emphasize how important…</b:BIBTEX_Abstract>
    <b:URL>https://towardsdatascience.com/a-beginners-guide-on-sentiment-analysis-with-rnn-9e100627c02e</b:URL>
    <b:YearAccessed>2022</b:YearAccessed>
    <b:MonthAccessed>July</b:MonthAccessed>
    <b:DayAccessed>27</b:DayAccessed>
    <b:Author>
      <b:Author>
        <b:NameList>
          <b:Person>
            <b:Last>Li</b:Last>
            <b:First>Susan</b:First>
          </b:Person>
        </b:NameList>
      </b:Author>
    </b:Author>
    <b:Year>2018</b:Year>
    <b:Month>June</b:Month>
    <b:JournalName>Medium</b:JournalName>
    <b:PublicationTitle>A Beginner’s Guide on Sentiment Analysis with RNN</b:PublicationTitle>
    <b:RefOrder>5</b:RefOrder>
  </b:Source>
  <b:Source>
    <b:LCID>en-US</b:LCID>
    <b:BIBTEX_Entry>misc</b:BIBTEX_Entry>
    <b:SourceType>Misc</b:SourceType>
    <b:Title>Text Preprocessing techniques for Performing Sentiment Analysis!</b:Title>
    <b:Tag>2021a</b:Tag>
    <b:BIBTEX_Abstract>In this article we will perform text preprocessing techniques on a movie review sentiment analysis dataset. For the task we will use python.</b:BIBTEX_Abstract>
    <b:URL>https://www.analyticsvidhya.com/blog/2021/08/text-preprocessing-techniques-for-performing-sentiment-analysis/</b:URL>
    <b:YearAccessed>2022</b:YearAccessed>
    <b:MonthAccessed>August</b:MonthAccessed>
    <b:DayAccessed>12</b:DayAccessed>
    <b:Author>
      <b:Author>
        <b:NameList>
          <b:Person>
            <b:Last>Kumari</b:Last>
            <b:First>Kajal</b:First>
          </b:Person>
        </b:NameList>
      </b:Author>
    </b:Author>
    <b:Year>2021</b:Year>
    <b:Month>August</b:Month>
    <b:JournalName>Analytics Vidhya</b:JournalName>
    <b:PublicationTitle>Text Preprocessing techniques for Performing Sentiment Analysis!</b:PublicationTitle>
    <b:RefOrder>6</b:RefOrder>
  </b:Source>
  <b:Source>
    <b:LCID>en-US</b:LCID>
    <b:BIBTEX_Entry>misc</b:BIBTEX_Entry>
    <b:SourceType>Misc</b:SourceType>
    <b:Title>How To Perform Sentiment Analysis in Python 3 Using the Natural Language Toolkit (NLTK) | DigitalOcean</b:Title>
    <b:Tag>Daityari2019</b:Tag>
    <b:BIBTEX_Abstract>The process of analyzing natural language and making sense out of it falls under the field of Natural Language Processing (NLP). In this tutorial, you will p…</b:BIBTEX_Abstract>
    <b:URL>https://www.digitalocean.com/community/tutorials/how-to-perform-sentiment-analysis-in-python-3-using-the-natural-language-toolkit-nltk</b:URL>
    <b:YearAccessed>2022</b:YearAccessed>
    <b:MonthAccessed>July</b:MonthAccessed>
    <b:DayAccessed>24</b:DayAccessed>
    <b:Author>
      <b:Author>
        <b:NameList>
          <b:Person>
            <b:Last>Daityari</b:Last>
            <b:First>Shaumik</b:First>
          </b:Person>
        </b:NameList>
      </b:Author>
    </b:Author>
    <b:Year>2019</b:Year>
    <b:PublicationTitle>How To Perform Sentiment Analysis in Python 3 Using the Natural Language Toolkit (NLTK) | DigitalOcean</b:PublicationTitle>
    <b:RefOrder>7</b:RefOrder>
  </b:Source>
  <b:Source>
    <b:BIBTEX_Entry>book</b:BIBTEX_Entry>
    <b:SourceType>Book</b:SourceType>
    <b:Title>In Depth: Principal Component Analysis</b:Title>
    <b:Tag>2016_VanderPlas_InDepthP</b:Tag>
    <b:Publisher>O'Reilly</b:Publisher>
    <b:BIBTEX_KeyWords>D212_2</b:BIBTEX_KeyWords>
    <b:URL>https://jakevdp.github.io/PythonDataScienceHandbook/05.09-principal-component-analysis.html</b:URL>
    <b:Author>
      <b:Author>
        <b:NameList>
          <b:Person>
            <b:Last>VanderPlas</b:Last>
            <b:First>Jake</b:First>
          </b:Person>
        </b:NameList>
      </b:Author>
    </b:Author>
    <b:Year>2016</b:Year>
    <b:RefOrder>8</b:RefOrder>
  </b:Source>
  <b:Source>
    <b:BIBTEX_Entry>book</b:BIBTEX_Entry>
    <b:SourceType>Book</b:SourceType>
    <b:Title>Regression Analysis with Python</b:Title>
    <b:Tag>_Massaron_Regression</b:Tag>
    <b:BIBTEX_Abstract>1. Regression - The Workhorse 2. Simple Linear Regression 3. Multiple Regression 4. Logistic Regression 5. Data Preparation 6. Achieving Generalization 7. Online and Batch Learning 8. Advanced Regression Models 9. Real-world applications</b:BIBTEX_Abstract>
    <b:Publisher>Packt Publishing - ebooks Account</b:Publisher>
    <b:Author>
      <b:Author>
        <b:NameList>
          <b:Person>
            <b:Last>Massaron</b:Last>
            <b:First>Luca</b:First>
          </b:Person>
          <b:Person>
            <b:Last>Boschetti</b:Last>
            <b:First>Alberto</b:First>
          </b:Person>
        </b:NameList>
      </b:Author>
    </b:Author>
    <b:Pages>312</b:Pages>
    <b:StandardNumber> ISBN: 9781785286315</b:StandardNumber>
    <b:RefOrder>9</b:RefOrder>
  </b:Source>
  <b:Source>
    <b:BIBTEX_Entry>book</b:BIBTEX_Entry>
    <b:SourceType>Book</b:SourceType>
    <b:Title>Data Science Using Python and R</b:Title>
    <b:Tag>2019_Larose_DataScien</b:Tag>
    <b:BIBTEX_Abstract>1. Introduction to Data Science 2. The Basics of Python and R 3. Data Preparation 4. Exploratory Data Analysis 5. Preparing to Model the Data 6. Decision Trees 7. Model Evaluation 8. Naive Bayes Classification 9. Neural Netowrks 10. Clustering 11. Regression Modeling 12. Dimension Reduction 13. Generalized Linear Models 14. Association Rules 15. Data Summarization and Visualization</b:BIBTEX_Abstract>
    <b:Publisher>Wiley</b:Publisher>
    <b:BIBTEX_KeyWords>D212_2.</b:BIBTEX_KeyWords>
    <b:Author>
      <b:Author>
        <b:NameList>
          <b:Person>
            <b:Last>Larose</b:Last>
            <b:Middle>D.</b:Middle>
            <b:First>C.</b:First>
          </b:Person>
          <b:Person>
            <b:Last>Larose</b:Last>
            <b:Middle>T.</b:Middle>
            <b:First>D.</b:First>
          </b:Person>
        </b:NameList>
      </b:Author>
    </b:Author>
    <b:Year>2019</b:Year>
    <b:RefOrder>10</b:RefOrder>
  </b:Source>
  <b:Source>
    <b:BIBTEX_Entry>book</b:BIBTEX_Entry>
    <b:SourceType>Book</b:SourceType>
    <b:Title>Head First Statistics</b:Title>
    <b:Tag>2009_Griffiths_HeadFirst</b:Tag>
    <b:Publisher>O’Reilly Media Inc.</b:Publisher>
    <b:Author>
      <b:Author>
        <b:NameList>
          <b:Person>
            <b:Last>Griffiths</b:Last>
            <b:First>D.</b:First>
          </b:Person>
        </b:NameList>
      </b:Author>
    </b:Author>
    <b:Year>2009</b:Year>
    <b:StandardNumber> ISBN: 978-0596527587</b:StandardNumber>
    <b:RefOrder>11</b:RefOrder>
  </b:Source>
  <b:Source>
    <b:BIBTEX_Entry>book</b:BIBTEX_Entry>
    <b:SourceType>Book</b:SourceType>
    <b:Title>Head First Statistics</b:Title>
    <b:Tag>2009_Griffiths_HeadFirsta</b:Tag>
    <b:Publisher>O’Reilly Media Inc.</b:Publisher>
    <b:Author>
      <b:Author>
        <b:NameList>
          <b:Person>
            <b:Last>Griffiths</b:Last>
            <b:First>D.</b:First>
          </b:Person>
        </b:NameList>
      </b:Author>
    </b:Author>
    <b:Year>2009</b:Year>
    <b:RefOrder>12</b:RefOrder>
  </b:Source>
  <b:Source>
    <b:BIBTEX_Entry>book</b:BIBTEX_Entry>
    <b:SourceType>Book</b:SourceType>
    <b:Title>Data Structures and Algorithms in Python</b:Title>
    <b:Tag>2013_Goodrich_DataStruc</b:Tag>
    <b:Publisher>Wiley</b:Publisher>
    <b:Author>
      <b:Author>
        <b:NameList>
          <b:Person>
            <b:Last>Goodrich</b:Last>
            <b:Middle>T.</b:Middle>
            <b:First>Michael</b:First>
          </b:Person>
          <b:Person>
            <b:Last>Tamassia</b:Last>
            <b:First>Roberto</b:First>
          </b:Person>
          <b:Person>
            <b:Last>Goldwasser</b:Last>
            <b:Middle>H.</b:Middle>
            <b:First>Michael</b:First>
          </b:Person>
        </b:NameList>
      </b:Author>
    </b:Author>
    <b:Pages>768</b:Pages>
    <b:Year>2013</b:Year>
    <b:StandardNumber> ISBN: 9781118290279</b:StandardNumber>
    <b:RefOrder>13</b:RefOrder>
  </b:Source>
  <b:Source>
    <b:BIBTEX_Entry>book</b:BIBTEX_Entry>
    <b:SourceType>Book</b:SourceType>
    <b:Title>Hands-On Machine Learning with Scikit-Learn, Keras, and TensorFlow Concepts, Tools, and Techniques to Build Intelligent Systems</b:Title>
    <b:BIBTEX_Abstract>1. The Machine Learning Landscape 2. End to end Machine Learning Project 3. Classification 4. Training Models 5. Support Vector Machines 6. Decision Tress 7. Ensemble Learning and Random Forests 8. Dimensionality Reduction 9. Unsupervised Learning Techniques 10. Introduction to Artificial Neural Networks with Keras 11. Training Deep Neural Networks 12. Custom Models and Training with TensorFlow 13. Loading and Preprocessing Data with TensorFlow 14. Deep Computer Vision Using Convolutional Neural Networks 15. Processing Sequences Using RNNs and CNNs 16. Natuaral Language Processing with RNNs and Attention 17. Representation Learning and Generative Learing Using Autoencoders and GANs 18. Reinforcement Learning 19. Training and Deploying TensorFlow Models at Scale A. Exercise Solutions B. Maching Learning Project Checklist C. SVM Dual Problem D. Autodiff E. Other Popular ANN Architectures F. Special Data Structures G. TensorFlow Graphs</b:BIBTEX_Abstract>
    <b:Publisher>O'Reilly Media</b:Publisher>
    <b:Tag>2019_Geron_HandsonM</b:Tag>
    <b:BIBTEX_KeyWords>D212_2.</b:BIBTEX_KeyWords>
    <b:Author>
      <b:Author>
        <b:NameList>
          <b:Person>
            <b:Last>Géron</b:Last>
            <b:First>Aurélien</b:First>
          </b:Person>
        </b:NameList>
      </b:Author>
    </b:Author>
    <b:Pages>856</b:Pages>
    <b:Year>2019</b:Year>
    <b:StandardNumber> ISBN: 9781492032649</b:StandardNumber>
    <b:RefOrder>14</b:RefOrder>
  </b:Source>
  <b:Source>
    <b:BIBTEX_Entry>book</b:BIBTEX_Entry>
    <b:SourceType>Book</b:SourceType>
    <b:Title>Machine Learning with Python for Everyone</b:Title>
    <b:Tag>2018_Fenner_MachineLe</b:Tag>
    <b:BIBTEX_Abstract>1. Let's Discuss Learning 2. Some Technical Background 3. Predicting Categories: Getting Started with Classification 4. Predicting Numerical Values: Getting Started with Regression 5. Evaluating and Comparing Learners 6. Evaluating Classifiers 7. Evaluating Regressors 8. More Classification Methods 9. More Regression Methods 10. Manual Feature Engineering: Manipulating Data for Fun and Profit 11. Tuning Hyperparameters and pipelines 12. Combining Learners 13. Models That Engineer Features for Us 14. Feature Engineering for Domains: Domain-Specific Learning 15. Connections, Extensions and Further Directions A. mlwpy.py Listing</b:BIBTEX_Abstract>
    <b:Publisher>Addison Wesley</b:Publisher>
    <b:Author>
      <b:Author>
        <b:NameList>
          <b:Person>
            <b:Last>Fenner</b:Last>
            <b:First>Mark</b:First>
          </b:Person>
        </b:NameList>
      </b:Author>
    </b:Author>
    <b:Pages>592</b:Pages>
    <b:Year>2018</b:Year>
    <b:StandardNumber> ISBN: 9780134845623</b:StandardNumber>
    <b:RefOrder>15</b:RefOrder>
  </b:Source>
  <b:Source>
    <b:BIBTEX_Entry>book</b:BIBTEX_Entry>
    <b:SourceType>Book</b:SourceType>
    <b:Title>Introduction to Algorithms</b:Title>
    <b:Tag>2009_Cormen_Introducti</b:Tag>
    <b:BIBTEX_Abstract>1 The Role of Algorithms in Computing 2 Getting Started 3 Growth of Functions 4 Divide-and-Conquer 5 Probabilistic Analysis and Randomized Algorithms</b:BIBTEX_Abstract>
    <b:Publisher>The MIT Press</b:Publisher>
    <b:Author>
      <b:Author>
        <b:NameList>
          <b:Person>
            <b:Last>Cormen</b:Last>
            <b:Middle>H.</b:Middle>
            <b:First>Thomas</b:First>
          </b:Person>
          <b:Person>
            <b:Last>Leiserson</b:Last>
            <b:Middle>Eric</b:Middle>
            <b:First>Charles</b:First>
          </b:Person>
          <b:Person>
            <b:Last>Rivest</b:Last>
            <b:Middle>L.</b:Middle>
            <b:First>Ronald</b:First>
          </b:Person>
          <b:Person>
            <b:Last>Stein</b:Last>
            <b:First>Clifford</b:First>
          </b:Person>
        </b:NameList>
      </b:Author>
    </b:Author>
    <b:Year>2009</b:Year>
    <b:StandardNumber> ISBN: 9780262033848</b:StandardNumber>
    <b:RefOrder>16</b:RefOrder>
  </b:Source>
  <b:Source>
    <b:BIBTEX_Entry>book</b:BIBTEX_Entry>
    <b:SourceType>Book</b:SourceType>
    <b:Title>Data Mining for Business Analytics Concepts, Techniques and Applications in Python</b:Title>
    <b:BIBTEX_Abstract>1. Introduction 2. Overview of Data Mining Process 3. Data Visualization 4. Dimension Reduction 5. Evaluating Predictive Performance 6. Multiple Linear Regression 7. k-Nearest Neighbors (kNN) 8. The Naive Bayes Classifier 9. Classification and Regression Trees 10. Logistic Regression 11. Neural Nets 12. Discriminant Analysis 13 Combining Methods: Ensembles and Uplift Modeling 14. Association Rules and Collaborative Filtering 15. Cluster Analysis 16. Handling Time Series 17. Regression-Beased Forecasting 18. Smoothing Methods 19. Social Network Analysis 20. Text Mining 21. Cases</b:BIBTEX_Abstract>
    <b:Publisher>Wiley &amp; Sons, Incorporated, John</b:Publisher>
    <b:Tag>2019_Bruce_DataMinin</b:Tag>
    <b:BIBTEX_KeyWords>D212_2.</b:BIBTEX_KeyWords>
    <b:Author>
      <b:Author>
        <b:NameList>
          <b:Person>
            <b:Last>Bruce</b:Last>
            <b:Middle>C.</b:Middle>
            <b:First>Peter</b:First>
          </b:Person>
          <b:Person>
            <b:Last>Gedeck</b:Last>
            <b:First>Peter</b:First>
          </b:Person>
          <b:Person>
            <b:Last>Shmueli</b:Last>
            <b:First>Galit</b:First>
          </b:Person>
          <b:Person>
            <b:Last>Patel</b:Last>
            <b:Middle>R.</b:Middle>
            <b:First>Nitin</b:First>
          </b:Person>
        </b:NameList>
      </b:Author>
    </b:Author>
    <b:Pages>592</b:Pages>
    <b:Year>2019</b:Year>
    <b:StandardNumber> ISBN: 9781119549840</b:StandardNumber>
    <b:RefOrder>17</b:RefOrder>
  </b:Source>
  <b:Source>
    <b:BIBTEX_Entry>book</b:BIBTEX_Entry>
    <b:SourceType>Book</b:SourceType>
    <b:Title>Practical Statistics for Data Scientists: 50+ Essential Concepts Using R and Python</b:Title>
    <b:BIBTEX_Abstract>1. Exploratory Data Analysis 2. Data and Sampling Distributions 3. Statistical Experiments and Significance Testing 4. Regression and Prediction 5. Classification 6. Statistical Machine Learning 7. Unsupervised Learning</b:BIBTEX_Abstract>
    <b:Publisher>O’Reilly Media Inc.</b:Publisher>
    <b:Tag>2020_Bruce_Practical</b:Tag>
    <b:BIBTEX_KeyWords>Python. Data Analytics.. Data Science.</b:BIBTEX_KeyWords>
    <b:Author>
      <b:Author>
        <b:NameList>
          <b:Person>
            <b:Last>Bruce</b:Last>
            <b:First>P.</b:First>
          </b:Person>
          <b:Person>
            <b:Last>Bruce</b:Last>
            <b:First>A.</b:First>
          </b:Person>
          <b:Person>
            <b:Last>Gedeck</b:Last>
            <b:First>P.</b:First>
          </b:Person>
        </b:NameList>
      </b:Author>
    </b:Author>
    <b:Year>2020</b:Year>
    <b:StandardNumber> ISBN: 9781492072942</b:StandardNumber>
    <b:RefOrder>18</b:RefOrder>
  </b:Source>
  <b:Source>
    <b:BIBTEX_Entry>book</b:BIBTEX_Entry>
    <b:SourceType>Book</b:SourceType>
    <b:Title>Python Data Structures and Algorithms: Improve application performance with graphs, stacks, and queues</b:Title>
    <b:Tag>2017_Baka_PythonDat</b:Tag>
    <b:Publisher>Packt Publishing - ebooks Account</b:Publisher>
    <b:Author>
      <b:Author>
        <b:NameList>
          <b:Person>
            <b:Last>Baka</b:Last>
            <b:First>Benjamin</b:First>
          </b:Person>
        </b:NameList>
      </b:Author>
    </b:Author>
    <b:Pages>310</b:Pages>
    <b:Year>2017</b:Year>
    <b:StandardNumber> ISBN: 9781786467355</b:StandardNumber>
    <b:RefOrder>19</b:RefOrder>
  </b:Source>
</b:Sources>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0D28070D-A603-45AF-BCD5-D15B7BEB5F6B}">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7th_10.dotx</Template>
  <TotalTime>18079</TotalTime>
  <Pages>61</Pages>
  <Words>4813</Words>
  <Characters>30761</Characters>
  <Application>Microsoft Office Word</Application>
  <DocSecurity>0</DocSecurity>
  <Lines>1183</Lines>
  <Paragraphs>756</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Abstract</vt:lpstr>
      <vt:lpstr>Research Question</vt:lpstr>
      <vt:lpstr>    Describe the purpose of this data analysis by doing the following:</vt:lpstr>
      <vt:lpstr>        Summarize one research question that you will answer using neural network models</vt:lpstr>
      <vt:lpstr>        Define the objectives or goals of the data analysis. Be sure the objectives or g</vt:lpstr>
      <vt:lpstr>        Identify a type of neural network capable of performing a text classification ta</vt:lpstr>
      <vt:lpstr>Data Preparation</vt:lpstr>
      <vt:lpstr>    Summarize data cleaning process by doing the following:</vt:lpstr>
      <vt:lpstr>        Perform exploratory data analysis on the chosen dataset, and include an explanat</vt:lpstr>
      <vt:lpstr>        Describe the goals of the tokenization process, including any code generated and</vt:lpstr>
      <vt:lpstr>        Explain the padding process used to standardize the length of sequences, includi</vt:lpstr>
      <vt:lpstr>        Identify how many categories of sentiment will be used and an activation functio</vt:lpstr>
      <vt:lpstr>        Explain the steps used to prepare the data for analysis, including the size of t</vt:lpstr>
      <vt:lpstr>        Provide a copy of the prepared dataset.</vt:lpstr>
      <vt:lpstr>Network Architecture</vt:lpstr>
      <vt:lpstr>    Describe the type of network used by doing the following:</vt:lpstr>
      <vt:lpstr>        Provide the output of the model summary of the function from TensorFlow.</vt:lpstr>
      <vt:lpstr>        Discuss the number of layers, the type of layers, and total number of parameters</vt:lpstr>
      <vt:lpstr>        Justify the choice of hyperparameters, including the following elements:</vt:lpstr>
      <vt:lpstr>Model Evaluation</vt:lpstr>
      <vt:lpstr>    Evaluate the model training process and its relevant outcomes by doing the follo</vt:lpstr>
      <vt:lpstr>        Discuss the impact of using stopping criteria instead of defining the number of </vt:lpstr>
      <vt:lpstr>        Provide visualizations of the model’s training process, including a line graph o</vt:lpstr>
      <vt:lpstr>        Assess the fitness of the model and any measures taken to address overfitting.</vt:lpstr>
      <vt:lpstr>        Discuss the predictive accuracy of the trained network.</vt:lpstr>
      <vt:lpstr>Summary and Recommendations</vt:lpstr>
      <vt:lpstr>    Provide the code used to save the trained network within the neural network.</vt:lpstr>
      <vt:lpstr>    Discuss the functionality of your neural network, including the impact of the ne</vt:lpstr>
      <vt:lpstr>    Recommend a course of action based on your results.</vt:lpstr>
      <vt:lpstr>Reporting</vt:lpstr>
      <vt:lpstr>    Create your neural network using an industry-relevant interactive development en</vt:lpstr>
      <vt:lpstr>    List the web sources used to acquire data or segments of third-party code to sup</vt:lpstr>
      <vt:lpstr>    Acknowledge sources, using in-text citations and references, for content that is</vt:lpstr>
      <vt:lpstr>    Demonstrate professional communication in the content and presentation of your s</vt:lpstr>
      <vt:lpstr>References</vt:lpstr>
      <vt:lpstr>Tables</vt:lpstr>
      <vt:lpstr>Figures</vt:lpstr>
      <vt:lpstr>Appendix A Python Code</vt:lpstr>
    </vt:vector>
  </TitlesOfParts>
  <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mikem</dc:creator>
  <cp:keywords/>
  <dc:description/>
  <cp:lastModifiedBy>Mike Mattinson</cp:lastModifiedBy>
  <cp:revision>46</cp:revision>
  <cp:lastPrinted>2022-08-16T12:42:00Z</cp:lastPrinted>
  <dcterms:created xsi:type="dcterms:W3CDTF">2022-08-09T19:29:00Z</dcterms:created>
  <dcterms:modified xsi:type="dcterms:W3CDTF">2022-09-07T17:05:00Z</dcterms:modified>
</cp:coreProperties>
</file>